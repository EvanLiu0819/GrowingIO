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2"/>
          <w:lang w:val="zh-CN"/>
        </w:rPr>
        <w:id w:val="46738663"/>
        <w:docPartObj>
          <w:docPartGallery w:val="Table of Contents"/>
          <w:docPartUnique/>
        </w:docPartObj>
      </w:sdtPr>
      <w:sdtContent>
        <w:p w14:paraId="4FCA9837" w14:textId="77777777" w:rsidR="00867588" w:rsidRDefault="00113666" w:rsidP="00113666">
          <w:pPr>
            <w:pStyle w:val="ab"/>
            <w:jc w:val="center"/>
          </w:pPr>
          <w:r>
            <w:rPr>
              <w:rFonts w:hint="eastAsia"/>
              <w:lang w:val="zh-CN"/>
            </w:rPr>
            <w:t>目</w:t>
          </w:r>
          <w:r w:rsidR="0049419C">
            <w:rPr>
              <w:rFonts w:hint="eastAsia"/>
              <w:lang w:val="zh-CN"/>
            </w:rPr>
            <w:t xml:space="preserve">  </w:t>
          </w:r>
          <w:r>
            <w:rPr>
              <w:rFonts w:hint="eastAsia"/>
              <w:lang w:val="zh-CN"/>
            </w:rPr>
            <w:t>录</w:t>
          </w:r>
        </w:p>
        <w:p w14:paraId="459E1190" w14:textId="77777777" w:rsidR="0075648B" w:rsidRDefault="00867588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55720" w:history="1">
            <w:r w:rsidR="0075648B" w:rsidRPr="009E1191">
              <w:rPr>
                <w:rStyle w:val="a4"/>
                <w:noProof/>
              </w:rPr>
              <w:t>GIO</w:t>
            </w:r>
            <w:r w:rsidR="0075648B" w:rsidRPr="009E1191">
              <w:rPr>
                <w:rStyle w:val="a4"/>
                <w:noProof/>
              </w:rPr>
              <w:t>运维文档</w:t>
            </w:r>
            <w:r w:rsidR="0075648B">
              <w:rPr>
                <w:noProof/>
                <w:webHidden/>
              </w:rPr>
              <w:tab/>
            </w:r>
            <w:r w:rsidR="0075648B">
              <w:rPr>
                <w:noProof/>
                <w:webHidden/>
              </w:rPr>
              <w:fldChar w:fldCharType="begin"/>
            </w:r>
            <w:r w:rsidR="0075648B">
              <w:rPr>
                <w:noProof/>
                <w:webHidden/>
              </w:rPr>
              <w:instrText xml:space="preserve"> PAGEREF _Toc513455720 \h </w:instrText>
            </w:r>
            <w:r w:rsidR="0075648B">
              <w:rPr>
                <w:noProof/>
                <w:webHidden/>
              </w:rPr>
            </w:r>
            <w:r w:rsidR="0075648B">
              <w:rPr>
                <w:noProof/>
                <w:webHidden/>
              </w:rPr>
              <w:fldChar w:fldCharType="separate"/>
            </w:r>
            <w:r w:rsidR="0075648B">
              <w:rPr>
                <w:noProof/>
                <w:webHidden/>
              </w:rPr>
              <w:t>4</w:t>
            </w:r>
            <w:r w:rsidR="0075648B">
              <w:rPr>
                <w:noProof/>
                <w:webHidden/>
              </w:rPr>
              <w:fldChar w:fldCharType="end"/>
            </w:r>
          </w:hyperlink>
        </w:p>
        <w:p w14:paraId="5C14917C" w14:textId="77777777" w:rsidR="0075648B" w:rsidRDefault="0075648B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21" w:history="1">
            <w:r w:rsidRPr="009E1191">
              <w:rPr>
                <w:rStyle w:val="a4"/>
                <w:noProof/>
              </w:rPr>
              <w:t>第</w:t>
            </w:r>
            <w:r w:rsidRPr="009E1191">
              <w:rPr>
                <w:rStyle w:val="a4"/>
                <w:noProof/>
              </w:rPr>
              <w:t>1</w:t>
            </w:r>
            <w:r w:rsidRPr="009E1191">
              <w:rPr>
                <w:rStyle w:val="a4"/>
                <w:noProof/>
              </w:rPr>
              <w:t>章</w:t>
            </w:r>
            <w:r w:rsidRPr="009E1191">
              <w:rPr>
                <w:rStyle w:val="a4"/>
                <w:noProof/>
              </w:rPr>
              <w:t xml:space="preserve"> </w:t>
            </w:r>
            <w:r w:rsidRPr="009E1191">
              <w:rPr>
                <w:rStyle w:val="a4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E2986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22" w:history="1">
            <w:r w:rsidRPr="009E1191">
              <w:rPr>
                <w:rStyle w:val="a4"/>
                <w:noProof/>
              </w:rPr>
              <w:t xml:space="preserve">1.1 </w:t>
            </w:r>
            <w:r w:rsidRPr="009E1191">
              <w:rPr>
                <w:rStyle w:val="a4"/>
                <w:noProof/>
              </w:rPr>
              <w:t>文档目的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CD99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23" w:history="1">
            <w:r w:rsidRPr="009E1191">
              <w:rPr>
                <w:rStyle w:val="a4"/>
                <w:noProof/>
              </w:rPr>
              <w:t xml:space="preserve">1.2 </w:t>
            </w:r>
            <w:r w:rsidRPr="009E1191">
              <w:rPr>
                <w:rStyle w:val="a4"/>
                <w:noProof/>
              </w:rPr>
              <w:t>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B5134" w14:textId="77777777" w:rsidR="0075648B" w:rsidRDefault="0075648B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24" w:history="1">
            <w:r w:rsidRPr="009E1191">
              <w:rPr>
                <w:rStyle w:val="a4"/>
                <w:noProof/>
              </w:rPr>
              <w:t>第</w:t>
            </w:r>
            <w:r w:rsidRPr="009E1191">
              <w:rPr>
                <w:rStyle w:val="a4"/>
                <w:noProof/>
              </w:rPr>
              <w:t>2</w:t>
            </w:r>
            <w:r w:rsidRPr="009E1191">
              <w:rPr>
                <w:rStyle w:val="a4"/>
                <w:noProof/>
              </w:rPr>
              <w:t>章</w:t>
            </w:r>
            <w:r w:rsidRPr="009E1191">
              <w:rPr>
                <w:rStyle w:val="a4"/>
                <w:noProof/>
              </w:rPr>
              <w:t xml:space="preserve"> </w:t>
            </w:r>
            <w:r w:rsidRPr="009E1191">
              <w:rPr>
                <w:rStyle w:val="a4"/>
                <w:noProof/>
              </w:rPr>
              <w:t>部署架构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723EF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25" w:history="1">
            <w:r w:rsidRPr="009E1191">
              <w:rPr>
                <w:rStyle w:val="a4"/>
                <w:noProof/>
              </w:rPr>
              <w:t>2.1 GIO</w:t>
            </w:r>
            <w:r w:rsidRPr="009E1191">
              <w:rPr>
                <w:rStyle w:val="a4"/>
                <w:noProof/>
              </w:rPr>
              <w:t>系统架构图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852E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26" w:history="1">
            <w:r w:rsidRPr="009E1191">
              <w:rPr>
                <w:rStyle w:val="a4"/>
                <w:noProof/>
              </w:rPr>
              <w:t xml:space="preserve">2.2 </w:t>
            </w:r>
            <w:r w:rsidRPr="009E1191">
              <w:rPr>
                <w:rStyle w:val="a4"/>
                <w:noProof/>
              </w:rPr>
              <w:t>架构详解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40B22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27" w:history="1">
            <w:r w:rsidRPr="009E1191">
              <w:rPr>
                <w:rStyle w:val="a4"/>
                <w:noProof/>
              </w:rPr>
              <w:t xml:space="preserve">2.2.1 </w:t>
            </w:r>
            <w:r w:rsidRPr="009E1191">
              <w:rPr>
                <w:rStyle w:val="a4"/>
                <w:noProof/>
              </w:rPr>
              <w:t>后端数据采集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BCD86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28" w:history="1">
            <w:r w:rsidRPr="009E1191">
              <w:rPr>
                <w:rStyle w:val="a4"/>
                <w:noProof/>
                <w:lang w:val="en-GB"/>
              </w:rPr>
              <w:t xml:space="preserve">2.2.2 </w:t>
            </w:r>
            <w:r w:rsidRPr="009E1191">
              <w:rPr>
                <w:rStyle w:val="a4"/>
                <w:noProof/>
                <w:lang w:val="en-GB"/>
              </w:rPr>
              <w:t>前端访问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87409" w14:textId="77777777" w:rsidR="0075648B" w:rsidRDefault="0075648B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29" w:history="1">
            <w:r w:rsidRPr="009E1191">
              <w:rPr>
                <w:rStyle w:val="a4"/>
                <w:noProof/>
              </w:rPr>
              <w:t>第</w:t>
            </w:r>
            <w:r w:rsidRPr="009E1191">
              <w:rPr>
                <w:rStyle w:val="a4"/>
                <w:noProof/>
              </w:rPr>
              <w:t>3</w:t>
            </w:r>
            <w:r w:rsidRPr="009E1191">
              <w:rPr>
                <w:rStyle w:val="a4"/>
                <w:noProof/>
              </w:rPr>
              <w:t>章</w:t>
            </w:r>
            <w:r w:rsidRPr="009E1191">
              <w:rPr>
                <w:rStyle w:val="a4"/>
                <w:noProof/>
              </w:rPr>
              <w:t xml:space="preserve"> </w:t>
            </w:r>
            <w:r w:rsidRPr="009E1191">
              <w:rPr>
                <w:rStyle w:val="a4"/>
                <w:noProof/>
              </w:rPr>
              <w:t>服务管理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83565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30" w:history="1">
            <w:r w:rsidRPr="009E1191">
              <w:rPr>
                <w:rStyle w:val="a4"/>
                <w:noProof/>
              </w:rPr>
              <w:t>3.1 marathon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5190A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31" w:history="1">
            <w:r w:rsidRPr="009E1191">
              <w:rPr>
                <w:rStyle w:val="a4"/>
                <w:noProof/>
              </w:rPr>
              <w:t xml:space="preserve">3.1.1 </w:t>
            </w:r>
            <w:r w:rsidRPr="009E1191">
              <w:rPr>
                <w:rStyle w:val="a4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7B10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32" w:history="1">
            <w:r w:rsidRPr="009E1191">
              <w:rPr>
                <w:rStyle w:val="a4"/>
                <w:noProof/>
              </w:rPr>
              <w:t xml:space="preserve">3.1.2 </w:t>
            </w:r>
            <w:r w:rsidRPr="009E1191">
              <w:rPr>
                <w:rStyle w:val="a4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D3FA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33" w:history="1">
            <w:r w:rsidRPr="009E1191">
              <w:rPr>
                <w:rStyle w:val="a4"/>
                <w:noProof/>
              </w:rPr>
              <w:t xml:space="preserve">3.1.3 </w:t>
            </w:r>
            <w:r w:rsidRPr="009E1191">
              <w:rPr>
                <w:rStyle w:val="a4"/>
                <w:noProof/>
              </w:rPr>
              <w:t>访问</w:t>
            </w:r>
            <w:r w:rsidRPr="009E1191">
              <w:rPr>
                <w:rStyle w:val="a4"/>
                <w:noProof/>
              </w:rPr>
              <w:t>marathon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7FC61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34" w:history="1">
            <w:r w:rsidRPr="009E1191">
              <w:rPr>
                <w:rStyle w:val="a4"/>
                <w:noProof/>
                <w:lang w:val="en-GB"/>
              </w:rPr>
              <w:t>3.1.4 marathon</w:t>
            </w:r>
            <w:r w:rsidRPr="009E1191">
              <w:rPr>
                <w:rStyle w:val="a4"/>
                <w:noProof/>
                <w:lang w:val="en-GB"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9F7EB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35" w:history="1">
            <w:r w:rsidRPr="009E1191">
              <w:rPr>
                <w:rStyle w:val="a4"/>
                <w:noProof/>
              </w:rPr>
              <w:t>3.2 frontend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D4C1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36" w:history="1">
            <w:r w:rsidRPr="009E1191">
              <w:rPr>
                <w:rStyle w:val="a4"/>
                <w:noProof/>
              </w:rPr>
              <w:t xml:space="preserve">3.2.1 </w:t>
            </w:r>
            <w:r w:rsidRPr="009E1191">
              <w:rPr>
                <w:rStyle w:val="a4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B68D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37" w:history="1">
            <w:r w:rsidRPr="009E1191">
              <w:rPr>
                <w:rStyle w:val="a4"/>
                <w:noProof/>
              </w:rPr>
              <w:t xml:space="preserve">3.2.2 </w:t>
            </w:r>
            <w:r w:rsidRPr="009E1191">
              <w:rPr>
                <w:rStyle w:val="a4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5E8CE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38" w:history="1">
            <w:r w:rsidRPr="009E1191">
              <w:rPr>
                <w:rStyle w:val="a4"/>
                <w:noProof/>
              </w:rPr>
              <w:t>3.2.3 frontend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1FC6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39" w:history="1">
            <w:r w:rsidRPr="009E1191">
              <w:rPr>
                <w:rStyle w:val="a4"/>
                <w:noProof/>
              </w:rPr>
              <w:t>3.2.4 frontend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CA8FF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40" w:history="1">
            <w:r w:rsidRPr="009E1191">
              <w:rPr>
                <w:rStyle w:val="a4"/>
                <w:noProof/>
              </w:rPr>
              <w:t>3.3 gateway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C3613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41" w:history="1">
            <w:r w:rsidRPr="009E1191">
              <w:rPr>
                <w:rStyle w:val="a4"/>
                <w:noProof/>
              </w:rPr>
              <w:t xml:space="preserve">3.3.1 </w:t>
            </w:r>
            <w:r w:rsidRPr="009E1191">
              <w:rPr>
                <w:rStyle w:val="a4"/>
                <w:noProof/>
              </w:rPr>
              <w:t>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33F0F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42" w:history="1">
            <w:r w:rsidRPr="009E1191">
              <w:rPr>
                <w:rStyle w:val="a4"/>
                <w:noProof/>
              </w:rPr>
              <w:t xml:space="preserve">3.3.2 </w:t>
            </w:r>
            <w:r w:rsidRPr="009E1191">
              <w:rPr>
                <w:rStyle w:val="a4"/>
                <w:noProof/>
              </w:rPr>
              <w:t>状态：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6F936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43" w:history="1">
            <w:r w:rsidRPr="009E1191">
              <w:rPr>
                <w:rStyle w:val="a4"/>
                <w:noProof/>
              </w:rPr>
              <w:t>3.3.3 gateway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399DB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44" w:history="1">
            <w:r w:rsidRPr="009E1191">
              <w:rPr>
                <w:rStyle w:val="a4"/>
                <w:noProof/>
              </w:rPr>
              <w:t>3.3.4 gateway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24F89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45" w:history="1">
            <w:r w:rsidRPr="009E1191">
              <w:rPr>
                <w:rStyle w:val="a4"/>
                <w:noProof/>
              </w:rPr>
              <w:t>3.4 accounts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200AE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46" w:history="1">
            <w:r w:rsidRPr="009E1191">
              <w:rPr>
                <w:rStyle w:val="a4"/>
                <w:noProof/>
              </w:rPr>
              <w:t xml:space="preserve">3.4.1 </w:t>
            </w:r>
            <w:r w:rsidRPr="009E1191">
              <w:rPr>
                <w:rStyle w:val="a4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D8BE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47" w:history="1">
            <w:r w:rsidRPr="009E1191">
              <w:rPr>
                <w:rStyle w:val="a4"/>
                <w:noProof/>
              </w:rPr>
              <w:t xml:space="preserve">3.4.2 </w:t>
            </w:r>
            <w:r w:rsidRPr="009E1191">
              <w:rPr>
                <w:rStyle w:val="a4"/>
                <w:noProof/>
              </w:rPr>
              <w:t>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7E071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48" w:history="1">
            <w:r w:rsidRPr="009E1191">
              <w:rPr>
                <w:rStyle w:val="a4"/>
                <w:noProof/>
              </w:rPr>
              <w:t>3.4.3 accounts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A2CB5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49" w:history="1">
            <w:r w:rsidRPr="009E1191">
              <w:rPr>
                <w:rStyle w:val="a4"/>
                <w:noProof/>
              </w:rPr>
              <w:t>3.4.4 accounts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21DE7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50" w:history="1">
            <w:r w:rsidRPr="009E1191">
              <w:rPr>
                <w:rStyle w:val="a4"/>
                <w:noProof/>
              </w:rPr>
              <w:t>3.5 charts-service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21463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51" w:history="1">
            <w:r w:rsidRPr="009E1191">
              <w:rPr>
                <w:rStyle w:val="a4"/>
                <w:noProof/>
              </w:rPr>
              <w:t>3.5.1 charts-service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50244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52" w:history="1">
            <w:r w:rsidRPr="009E1191">
              <w:rPr>
                <w:rStyle w:val="a4"/>
                <w:noProof/>
              </w:rPr>
              <w:t xml:space="preserve">3.5.2 </w:t>
            </w:r>
            <w:r w:rsidRPr="009E1191">
              <w:rPr>
                <w:rStyle w:val="a4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BE8C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53" w:history="1">
            <w:r w:rsidRPr="009E1191">
              <w:rPr>
                <w:rStyle w:val="a4"/>
                <w:noProof/>
              </w:rPr>
              <w:t>3.6 backend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EE484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54" w:history="1">
            <w:r w:rsidRPr="009E1191">
              <w:rPr>
                <w:rStyle w:val="a4"/>
                <w:noProof/>
              </w:rPr>
              <w:t>3.6.2 backend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165C2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55" w:history="1">
            <w:r w:rsidRPr="009E1191">
              <w:rPr>
                <w:rStyle w:val="a4"/>
                <w:noProof/>
              </w:rPr>
              <w:t>3.6.3 backend</w:t>
            </w:r>
            <w:r w:rsidRPr="009E1191">
              <w:rPr>
                <w:rStyle w:val="a4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99A18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56" w:history="1">
            <w:r w:rsidRPr="009E1191">
              <w:rPr>
                <w:rStyle w:val="a4"/>
                <w:noProof/>
              </w:rPr>
              <w:t>3.7 query-service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63A9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57" w:history="1">
            <w:r w:rsidRPr="009E1191">
              <w:rPr>
                <w:rStyle w:val="a4"/>
                <w:noProof/>
                <w:lang w:val="en-GB"/>
              </w:rPr>
              <w:t xml:space="preserve">3.7.1 </w:t>
            </w:r>
            <w:r w:rsidRPr="009E1191">
              <w:rPr>
                <w:rStyle w:val="a4"/>
                <w:noProof/>
                <w:lang w:val="en-GB"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152C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58" w:history="1">
            <w:r w:rsidRPr="009E1191">
              <w:rPr>
                <w:rStyle w:val="a4"/>
                <w:noProof/>
              </w:rPr>
              <w:t xml:space="preserve">3.7.2 </w:t>
            </w:r>
            <w:r w:rsidRPr="009E1191">
              <w:rPr>
                <w:rStyle w:val="a4"/>
                <w:noProof/>
              </w:rPr>
              <w:t>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61D76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59" w:history="1">
            <w:r w:rsidRPr="009E1191">
              <w:rPr>
                <w:rStyle w:val="a4"/>
                <w:noProof/>
              </w:rPr>
              <w:t>3.7.3 query-service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527F6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60" w:history="1">
            <w:r w:rsidRPr="009E1191">
              <w:rPr>
                <w:rStyle w:val="a4"/>
                <w:noProof/>
              </w:rPr>
              <w:t>3.7.4 query-service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D803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61" w:history="1">
            <w:r w:rsidRPr="009E1191">
              <w:rPr>
                <w:rStyle w:val="a4"/>
                <w:noProof/>
              </w:rPr>
              <w:t>3.8 shortener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DEE83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62" w:history="1">
            <w:r w:rsidRPr="009E1191">
              <w:rPr>
                <w:rStyle w:val="a4"/>
                <w:noProof/>
                <w:lang w:val="en-GB"/>
              </w:rPr>
              <w:t xml:space="preserve">3.8.1 </w:t>
            </w:r>
            <w:r w:rsidRPr="009E1191">
              <w:rPr>
                <w:rStyle w:val="a4"/>
                <w:noProof/>
                <w:lang w:val="en-GB"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40883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63" w:history="1">
            <w:r w:rsidRPr="009E1191">
              <w:rPr>
                <w:rStyle w:val="a4"/>
                <w:noProof/>
              </w:rPr>
              <w:t xml:space="preserve">3.8.2 </w:t>
            </w:r>
            <w:r w:rsidRPr="009E1191">
              <w:rPr>
                <w:rStyle w:val="a4"/>
                <w:noProof/>
              </w:rPr>
              <w:t>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32CD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64" w:history="1">
            <w:r w:rsidRPr="009E1191">
              <w:rPr>
                <w:rStyle w:val="a4"/>
                <w:noProof/>
              </w:rPr>
              <w:t>3.8.3 shortener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4B891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65" w:history="1">
            <w:r w:rsidRPr="009E1191">
              <w:rPr>
                <w:rStyle w:val="a4"/>
                <w:noProof/>
              </w:rPr>
              <w:t>3.8.4 shortener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96134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66" w:history="1">
            <w:r w:rsidRPr="009E1191">
              <w:rPr>
                <w:rStyle w:val="a4"/>
                <w:noProof/>
              </w:rPr>
              <w:t>3.9 id-service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C928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67" w:history="1">
            <w:r w:rsidRPr="009E1191">
              <w:rPr>
                <w:rStyle w:val="a4"/>
                <w:noProof/>
                <w:lang w:val="en-GB"/>
              </w:rPr>
              <w:t xml:space="preserve">3.9.1 </w:t>
            </w:r>
            <w:r w:rsidRPr="009E1191">
              <w:rPr>
                <w:rStyle w:val="a4"/>
                <w:noProof/>
                <w:lang w:val="en-GB"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BF07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68" w:history="1">
            <w:r w:rsidRPr="009E1191">
              <w:rPr>
                <w:rStyle w:val="a4"/>
                <w:noProof/>
              </w:rPr>
              <w:t xml:space="preserve">3.9.2 </w:t>
            </w:r>
            <w:r w:rsidRPr="009E1191">
              <w:rPr>
                <w:rStyle w:val="a4"/>
                <w:noProof/>
              </w:rPr>
              <w:t>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C2B8F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69" w:history="1">
            <w:r w:rsidRPr="009E1191">
              <w:rPr>
                <w:rStyle w:val="a4"/>
                <w:noProof/>
              </w:rPr>
              <w:t>3.9.3 id-service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F9BF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70" w:history="1">
            <w:r w:rsidRPr="009E1191">
              <w:rPr>
                <w:rStyle w:val="a4"/>
                <w:noProof/>
              </w:rPr>
              <w:t>3.9.4 id-service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CE455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71" w:history="1">
            <w:r w:rsidRPr="009E1191">
              <w:rPr>
                <w:rStyle w:val="a4"/>
                <w:noProof/>
              </w:rPr>
              <w:t>3.10 vds-api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89D0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72" w:history="1">
            <w:r w:rsidRPr="009E1191">
              <w:rPr>
                <w:rStyle w:val="a4"/>
                <w:noProof/>
                <w:lang w:val="en-GB"/>
              </w:rPr>
              <w:t xml:space="preserve">3.10.1 </w:t>
            </w:r>
            <w:r w:rsidRPr="009E1191">
              <w:rPr>
                <w:rStyle w:val="a4"/>
                <w:noProof/>
                <w:lang w:val="en-GB"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3D0FF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73" w:history="1">
            <w:r w:rsidRPr="009E1191">
              <w:rPr>
                <w:rStyle w:val="a4"/>
                <w:noProof/>
              </w:rPr>
              <w:t xml:space="preserve">3.10.2 </w:t>
            </w:r>
            <w:r w:rsidRPr="009E1191">
              <w:rPr>
                <w:rStyle w:val="a4"/>
                <w:noProof/>
              </w:rPr>
              <w:t>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597B5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74" w:history="1">
            <w:r w:rsidRPr="009E1191">
              <w:rPr>
                <w:rStyle w:val="a4"/>
                <w:noProof/>
              </w:rPr>
              <w:t>3.10.3 vds-api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9E920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75" w:history="1">
            <w:r w:rsidRPr="009E1191">
              <w:rPr>
                <w:rStyle w:val="a4"/>
                <w:noProof/>
              </w:rPr>
              <w:t>3.10.4</w:t>
            </w:r>
            <w:r w:rsidRPr="009E1191">
              <w:rPr>
                <w:rStyle w:val="a4"/>
                <w:i/>
                <w:iCs/>
                <w:noProof/>
              </w:rPr>
              <w:t xml:space="preserve"> vds-api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13989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76" w:history="1">
            <w:r w:rsidRPr="009E1191">
              <w:rPr>
                <w:rStyle w:val="a4"/>
                <w:noProof/>
              </w:rPr>
              <w:t>3.11 log2kafka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E621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77" w:history="1">
            <w:r w:rsidRPr="009E1191">
              <w:rPr>
                <w:rStyle w:val="a4"/>
                <w:noProof/>
                <w:lang w:val="en-GB"/>
              </w:rPr>
              <w:t xml:space="preserve">3.11.1 </w:t>
            </w:r>
            <w:r w:rsidRPr="009E1191">
              <w:rPr>
                <w:rStyle w:val="a4"/>
                <w:noProof/>
                <w:lang w:val="en-GB"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16405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78" w:history="1">
            <w:r w:rsidRPr="009E1191">
              <w:rPr>
                <w:rStyle w:val="a4"/>
                <w:noProof/>
              </w:rPr>
              <w:t xml:space="preserve">3.11.2 </w:t>
            </w:r>
            <w:r w:rsidRPr="009E1191">
              <w:rPr>
                <w:rStyle w:val="a4"/>
                <w:noProof/>
              </w:rPr>
              <w:t>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6DA1A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79" w:history="1">
            <w:r w:rsidRPr="009E1191">
              <w:rPr>
                <w:rStyle w:val="a4"/>
                <w:noProof/>
              </w:rPr>
              <w:t>3.11.3 log2kafka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D974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80" w:history="1">
            <w:r w:rsidRPr="009E1191">
              <w:rPr>
                <w:rStyle w:val="a4"/>
                <w:noProof/>
              </w:rPr>
              <w:t>3.11.4</w:t>
            </w:r>
            <w:r w:rsidRPr="009E1191">
              <w:rPr>
                <w:rStyle w:val="a4"/>
                <w:i/>
                <w:iCs/>
                <w:noProof/>
              </w:rPr>
              <w:t xml:space="preserve"> log2kafka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83852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81" w:history="1">
            <w:r w:rsidRPr="009E1191">
              <w:rPr>
                <w:rStyle w:val="a4"/>
                <w:noProof/>
              </w:rPr>
              <w:t>3.12 elacticsearch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5AF6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82" w:history="1">
            <w:r w:rsidRPr="009E1191">
              <w:rPr>
                <w:rStyle w:val="a4"/>
                <w:noProof/>
                <w:lang w:val="en-GB"/>
              </w:rPr>
              <w:t xml:space="preserve">3.12.1 </w:t>
            </w:r>
            <w:r w:rsidRPr="009E1191">
              <w:rPr>
                <w:rStyle w:val="a4"/>
                <w:noProof/>
                <w:lang w:val="en-GB"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F598C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83" w:history="1">
            <w:r w:rsidRPr="009E1191">
              <w:rPr>
                <w:rStyle w:val="a4"/>
                <w:noProof/>
              </w:rPr>
              <w:t xml:space="preserve">3.12.2 </w:t>
            </w:r>
            <w:r w:rsidRPr="009E1191">
              <w:rPr>
                <w:rStyle w:val="a4"/>
                <w:noProof/>
              </w:rPr>
              <w:t>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B22F5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84" w:history="1">
            <w:r w:rsidRPr="009E1191">
              <w:rPr>
                <w:rStyle w:val="a4"/>
                <w:noProof/>
              </w:rPr>
              <w:t>3.12.3 elasticsearch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D557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85" w:history="1">
            <w:r w:rsidRPr="009E1191">
              <w:rPr>
                <w:rStyle w:val="a4"/>
                <w:noProof/>
              </w:rPr>
              <w:t>3.12.4 elasticsearch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D3743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86" w:history="1">
            <w:r w:rsidRPr="009E1191">
              <w:rPr>
                <w:rStyle w:val="a4"/>
                <w:noProof/>
              </w:rPr>
              <w:t>3.13 kafka</w:t>
            </w:r>
            <w:r w:rsidRPr="009E1191">
              <w:rPr>
                <w:rStyle w:val="a4"/>
                <w:noProof/>
              </w:rPr>
              <w:t>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B1DA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87" w:history="1">
            <w:r w:rsidRPr="009E1191">
              <w:rPr>
                <w:rStyle w:val="a4"/>
                <w:noProof/>
              </w:rPr>
              <w:t xml:space="preserve">3.13.1 </w:t>
            </w:r>
            <w:r w:rsidRPr="009E1191">
              <w:rPr>
                <w:rStyle w:val="a4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A7A0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88" w:history="1">
            <w:r w:rsidRPr="009E1191">
              <w:rPr>
                <w:rStyle w:val="a4"/>
                <w:noProof/>
              </w:rPr>
              <w:t xml:space="preserve">3.13.2 </w:t>
            </w:r>
            <w:r w:rsidRPr="009E1191">
              <w:rPr>
                <w:rStyle w:val="a4"/>
                <w:noProof/>
              </w:rPr>
              <w:t>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77E23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89" w:history="1">
            <w:r w:rsidRPr="009E1191">
              <w:rPr>
                <w:rStyle w:val="a4"/>
                <w:noProof/>
              </w:rPr>
              <w:t>3.13.3 kafka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EFCD4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90" w:history="1">
            <w:r w:rsidRPr="009E1191">
              <w:rPr>
                <w:rStyle w:val="a4"/>
                <w:noProof/>
              </w:rPr>
              <w:t>3.13.4 kafka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60B17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91" w:history="1">
            <w:r w:rsidRPr="009E1191">
              <w:rPr>
                <w:rStyle w:val="a4"/>
                <w:noProof/>
              </w:rPr>
              <w:t>3.14 online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1C11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92" w:history="1">
            <w:r w:rsidRPr="009E1191">
              <w:rPr>
                <w:rStyle w:val="a4"/>
                <w:noProof/>
              </w:rPr>
              <w:t xml:space="preserve">3.14.1 </w:t>
            </w:r>
            <w:r w:rsidRPr="009E1191">
              <w:rPr>
                <w:rStyle w:val="a4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5802E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93" w:history="1">
            <w:r w:rsidRPr="009E1191">
              <w:rPr>
                <w:rStyle w:val="a4"/>
                <w:noProof/>
              </w:rPr>
              <w:t xml:space="preserve">3.14.2 </w:t>
            </w:r>
            <w:r w:rsidRPr="009E1191">
              <w:rPr>
                <w:rStyle w:val="a4"/>
                <w:noProof/>
              </w:rPr>
              <w:t>服务状态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35F5E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94" w:history="1">
            <w:r w:rsidRPr="009E1191">
              <w:rPr>
                <w:rStyle w:val="a4"/>
                <w:noProof/>
              </w:rPr>
              <w:t>3.14.3 online</w:t>
            </w:r>
            <w:r w:rsidRPr="009E1191">
              <w:rPr>
                <w:rStyle w:val="a4"/>
                <w:noProof/>
              </w:rPr>
              <w:t>的启动与停止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E8053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95" w:history="1">
            <w:r w:rsidRPr="009E1191">
              <w:rPr>
                <w:rStyle w:val="a4"/>
                <w:noProof/>
              </w:rPr>
              <w:t>3.14.4 online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DCE8F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796" w:history="1">
            <w:r w:rsidRPr="009E1191">
              <w:rPr>
                <w:rStyle w:val="a4"/>
                <w:noProof/>
              </w:rPr>
              <w:t>3.15 Offline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A3F0F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97" w:history="1">
            <w:r w:rsidRPr="009E1191">
              <w:rPr>
                <w:rStyle w:val="a4"/>
                <w:noProof/>
              </w:rPr>
              <w:t xml:space="preserve">3.15.1 </w:t>
            </w:r>
            <w:r w:rsidRPr="009E1191">
              <w:rPr>
                <w:rStyle w:val="a4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1E6B6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98" w:history="1">
            <w:r w:rsidRPr="009E1191">
              <w:rPr>
                <w:rStyle w:val="a4"/>
                <w:noProof/>
              </w:rPr>
              <w:t xml:space="preserve">3.15.2 </w:t>
            </w:r>
            <w:r w:rsidRPr="009E1191">
              <w:rPr>
                <w:rStyle w:val="a4"/>
                <w:noProof/>
              </w:rPr>
              <w:t>服务状态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99CD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799" w:history="1">
            <w:r w:rsidRPr="009E1191">
              <w:rPr>
                <w:rStyle w:val="a4"/>
                <w:noProof/>
              </w:rPr>
              <w:t xml:space="preserve">3.15.3 </w:t>
            </w:r>
            <w:r w:rsidRPr="009E1191">
              <w:rPr>
                <w:rStyle w:val="a4"/>
                <w:noProof/>
              </w:rPr>
              <w:t>启动与停止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52477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00" w:history="1">
            <w:r w:rsidRPr="009E1191">
              <w:rPr>
                <w:rStyle w:val="a4"/>
                <w:noProof/>
              </w:rPr>
              <w:t>3.15.4 offline</w:t>
            </w:r>
            <w:r w:rsidRPr="009E1191">
              <w:rPr>
                <w:rStyle w:val="a4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4BEA6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801" w:history="1">
            <w:r w:rsidRPr="009E1191">
              <w:rPr>
                <w:rStyle w:val="a4"/>
                <w:noProof/>
              </w:rPr>
              <w:t>3.16 Hadoop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C2D8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02" w:history="1">
            <w:r w:rsidRPr="009E1191">
              <w:rPr>
                <w:rStyle w:val="a4"/>
                <w:noProof/>
              </w:rPr>
              <w:t xml:space="preserve">3.16.1 </w:t>
            </w:r>
            <w:r w:rsidRPr="009E1191">
              <w:rPr>
                <w:rStyle w:val="a4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9875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03" w:history="1">
            <w:r w:rsidRPr="009E1191">
              <w:rPr>
                <w:rStyle w:val="a4"/>
                <w:noProof/>
              </w:rPr>
              <w:t>3.16.2 Hadoop</w:t>
            </w:r>
            <w:r w:rsidRPr="009E1191">
              <w:rPr>
                <w:rStyle w:val="a4"/>
                <w:noProof/>
              </w:rPr>
              <w:t>的启动与停止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9EFE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04" w:history="1">
            <w:r w:rsidRPr="009E1191">
              <w:rPr>
                <w:rStyle w:val="a4"/>
                <w:noProof/>
              </w:rPr>
              <w:t>3.16.3 Hadoop</w:t>
            </w:r>
            <w:r w:rsidRPr="009E1191">
              <w:rPr>
                <w:rStyle w:val="a4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2BA0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805" w:history="1">
            <w:r w:rsidRPr="009E1191">
              <w:rPr>
                <w:rStyle w:val="a4"/>
                <w:noProof/>
                <w:lang w:val="en-GB"/>
              </w:rPr>
              <w:t>3.17 Hbase</w:t>
            </w:r>
            <w:r w:rsidRPr="009E1191">
              <w:rPr>
                <w:rStyle w:val="a4"/>
                <w:noProof/>
                <w:lang w:val="en-GB"/>
              </w:rPr>
              <w:t>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5931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06" w:history="1">
            <w:r w:rsidRPr="009E1191">
              <w:rPr>
                <w:rStyle w:val="a4"/>
                <w:noProof/>
                <w:lang w:val="en-GB"/>
              </w:rPr>
              <w:t xml:space="preserve">3.17.1 </w:t>
            </w:r>
            <w:r w:rsidRPr="009E1191">
              <w:rPr>
                <w:rStyle w:val="a4"/>
                <w:noProof/>
                <w:lang w:val="en-GB"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A6BE4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07" w:history="1">
            <w:r w:rsidRPr="009E1191">
              <w:rPr>
                <w:rStyle w:val="a4"/>
                <w:noProof/>
                <w:lang w:val="en-GB"/>
              </w:rPr>
              <w:t xml:space="preserve">3.17.2 </w:t>
            </w:r>
            <w:r w:rsidRPr="009E1191">
              <w:rPr>
                <w:rStyle w:val="a4"/>
                <w:noProof/>
                <w:lang w:val="en-GB"/>
              </w:rPr>
              <w:t>服务状态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9E16C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08" w:history="1">
            <w:r w:rsidRPr="009E1191">
              <w:rPr>
                <w:rStyle w:val="a4"/>
                <w:noProof/>
                <w:lang w:val="en-GB"/>
              </w:rPr>
              <w:t>3.17.3 hbase</w:t>
            </w:r>
            <w:r w:rsidRPr="009E1191">
              <w:rPr>
                <w:rStyle w:val="a4"/>
                <w:noProof/>
                <w:lang w:val="en-GB"/>
              </w:rPr>
              <w:t>的启动与停止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ACAD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09" w:history="1">
            <w:r w:rsidRPr="009E1191">
              <w:rPr>
                <w:rStyle w:val="a4"/>
                <w:noProof/>
                <w:lang w:val="en-GB"/>
              </w:rPr>
              <w:t>3.17.4 hbase</w:t>
            </w:r>
            <w:r w:rsidRPr="009E1191">
              <w:rPr>
                <w:rStyle w:val="a4"/>
                <w:noProof/>
                <w:lang w:val="en-GB"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2246A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810" w:history="1">
            <w:r w:rsidRPr="009E1191">
              <w:rPr>
                <w:rStyle w:val="a4"/>
                <w:noProof/>
                <w:lang w:val="en-GB"/>
              </w:rPr>
              <w:t>3.18 zookeeper</w:t>
            </w:r>
            <w:r w:rsidRPr="009E1191">
              <w:rPr>
                <w:rStyle w:val="a4"/>
                <w:noProof/>
                <w:lang w:val="en-GB"/>
              </w:rPr>
              <w:t>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BDFDC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11" w:history="1">
            <w:r w:rsidRPr="009E1191">
              <w:rPr>
                <w:rStyle w:val="a4"/>
                <w:noProof/>
                <w:lang w:val="en-GB"/>
              </w:rPr>
              <w:t xml:space="preserve">3.18.1 </w:t>
            </w:r>
            <w:r w:rsidRPr="009E1191">
              <w:rPr>
                <w:rStyle w:val="a4"/>
                <w:noProof/>
                <w:lang w:val="en-GB"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7BD3B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12" w:history="1">
            <w:r w:rsidRPr="009E1191">
              <w:rPr>
                <w:rStyle w:val="a4"/>
                <w:noProof/>
                <w:lang w:val="en-GB"/>
              </w:rPr>
              <w:t xml:space="preserve">3.18.2 </w:t>
            </w:r>
            <w:r w:rsidRPr="009E1191">
              <w:rPr>
                <w:rStyle w:val="a4"/>
                <w:noProof/>
                <w:lang w:val="en-GB"/>
              </w:rPr>
              <w:t>服务状态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771F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13" w:history="1">
            <w:r w:rsidRPr="009E1191">
              <w:rPr>
                <w:rStyle w:val="a4"/>
                <w:noProof/>
                <w:lang w:val="en-GB"/>
              </w:rPr>
              <w:t>3.18.3 zookeeper</w:t>
            </w:r>
            <w:r w:rsidRPr="009E1191">
              <w:rPr>
                <w:rStyle w:val="a4"/>
                <w:noProof/>
                <w:lang w:val="en-GB"/>
              </w:rPr>
              <w:t>启动与停止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AF50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814" w:history="1">
            <w:r w:rsidRPr="009E1191">
              <w:rPr>
                <w:rStyle w:val="a4"/>
                <w:noProof/>
                <w:lang w:val="en-GB"/>
              </w:rPr>
              <w:t>3.19 postgres</w:t>
            </w:r>
            <w:r w:rsidRPr="009E1191">
              <w:rPr>
                <w:rStyle w:val="a4"/>
                <w:noProof/>
                <w:lang w:val="en-GB"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B5BBE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15" w:history="1">
            <w:r w:rsidRPr="009E1191">
              <w:rPr>
                <w:rStyle w:val="a4"/>
                <w:noProof/>
                <w:lang w:val="en-GB"/>
              </w:rPr>
              <w:t xml:space="preserve">3.19.1 </w:t>
            </w:r>
            <w:r w:rsidRPr="009E1191">
              <w:rPr>
                <w:rStyle w:val="a4"/>
                <w:noProof/>
                <w:lang w:val="en-GB"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B4D09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16" w:history="1">
            <w:r w:rsidRPr="009E1191">
              <w:rPr>
                <w:rStyle w:val="a4"/>
                <w:noProof/>
                <w:lang w:val="en-GB"/>
              </w:rPr>
              <w:t xml:space="preserve">3.19.2 </w:t>
            </w:r>
            <w:r w:rsidRPr="009E1191">
              <w:rPr>
                <w:rStyle w:val="a4"/>
                <w:noProof/>
                <w:lang w:val="en-GB"/>
              </w:rPr>
              <w:t>服务状态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710E9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17" w:history="1">
            <w:r w:rsidRPr="009E1191">
              <w:rPr>
                <w:rStyle w:val="a4"/>
                <w:noProof/>
              </w:rPr>
              <w:t>3.19.3 postgres</w:t>
            </w:r>
            <w:r w:rsidRPr="009E1191">
              <w:rPr>
                <w:rStyle w:val="a4"/>
                <w:noProof/>
              </w:rPr>
              <w:t>启动地址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08EC9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18" w:history="1">
            <w:r w:rsidRPr="009E1191">
              <w:rPr>
                <w:rStyle w:val="a4"/>
                <w:noProof/>
              </w:rPr>
              <w:t>3.19.4 postgres</w:t>
            </w:r>
            <w:r w:rsidRPr="009E1191">
              <w:rPr>
                <w:rStyle w:val="a4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2B48C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819" w:history="1">
            <w:r w:rsidRPr="009E1191">
              <w:rPr>
                <w:rStyle w:val="a4"/>
                <w:noProof/>
              </w:rPr>
              <w:t>3.20 redis</w:t>
            </w:r>
            <w:r w:rsidRPr="009E1191">
              <w:rPr>
                <w:rStyle w:val="a4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53EB2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20" w:history="1">
            <w:r w:rsidRPr="009E1191">
              <w:rPr>
                <w:rStyle w:val="a4"/>
                <w:noProof/>
              </w:rPr>
              <w:t xml:space="preserve">3.20.1 </w:t>
            </w:r>
            <w:r w:rsidRPr="009E1191">
              <w:rPr>
                <w:rStyle w:val="a4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2F25A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21" w:history="1">
            <w:r w:rsidRPr="009E1191">
              <w:rPr>
                <w:rStyle w:val="a4"/>
                <w:noProof/>
              </w:rPr>
              <w:t xml:space="preserve">3.20.2 </w:t>
            </w:r>
            <w:r w:rsidRPr="009E1191">
              <w:rPr>
                <w:rStyle w:val="a4"/>
                <w:noProof/>
              </w:rPr>
              <w:t>状态：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84FAD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22" w:history="1">
            <w:r w:rsidRPr="009E1191">
              <w:rPr>
                <w:rStyle w:val="a4"/>
                <w:noProof/>
              </w:rPr>
              <w:t>3.20.3 redis</w:t>
            </w:r>
            <w:r w:rsidRPr="009E1191">
              <w:rPr>
                <w:rStyle w:val="a4"/>
                <w:noProof/>
              </w:rPr>
              <w:t>的启动与关闭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3F52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23" w:history="1">
            <w:r w:rsidRPr="009E1191">
              <w:rPr>
                <w:rStyle w:val="a4"/>
                <w:noProof/>
              </w:rPr>
              <w:t>3.20.4 redis</w:t>
            </w:r>
            <w:r w:rsidRPr="009E1191">
              <w:rPr>
                <w:rStyle w:val="a4"/>
                <w:noProof/>
              </w:rPr>
              <w:t>的基本操作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AEB5B" w14:textId="77777777" w:rsidR="0075648B" w:rsidRDefault="0075648B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824" w:history="1">
            <w:r w:rsidRPr="009E1191">
              <w:rPr>
                <w:rStyle w:val="a4"/>
                <w:noProof/>
              </w:rPr>
              <w:t>第</w:t>
            </w:r>
            <w:r w:rsidRPr="009E1191">
              <w:rPr>
                <w:rStyle w:val="a4"/>
                <w:noProof/>
              </w:rPr>
              <w:t>4</w:t>
            </w:r>
            <w:r w:rsidRPr="009E1191">
              <w:rPr>
                <w:rStyle w:val="a4"/>
                <w:noProof/>
              </w:rPr>
              <w:t>章</w:t>
            </w:r>
            <w:r w:rsidRPr="009E1191">
              <w:rPr>
                <w:rStyle w:val="a4"/>
                <w:noProof/>
              </w:rPr>
              <w:t xml:space="preserve"> </w:t>
            </w:r>
            <w:r w:rsidRPr="009E1191">
              <w:rPr>
                <w:rStyle w:val="a4"/>
                <w:noProof/>
              </w:rPr>
              <w:t>常见的问题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3DD9E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825" w:history="1">
            <w:r w:rsidRPr="009E1191">
              <w:rPr>
                <w:rStyle w:val="a4"/>
                <w:noProof/>
              </w:rPr>
              <w:t xml:space="preserve">4.1 </w:t>
            </w:r>
            <w:r w:rsidRPr="009E1191">
              <w:rPr>
                <w:rStyle w:val="a4"/>
                <w:noProof/>
              </w:rPr>
              <w:t>界面中没有添加角色的按钮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9993D" w14:textId="77777777" w:rsidR="0075648B" w:rsidRDefault="0075648B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3455826" w:history="1">
            <w:r w:rsidRPr="009E1191">
              <w:rPr>
                <w:rStyle w:val="a4"/>
                <w:noProof/>
              </w:rPr>
              <w:t xml:space="preserve">4.2 </w:t>
            </w:r>
            <w:r w:rsidRPr="009E1191">
              <w:rPr>
                <w:rStyle w:val="a4"/>
                <w:noProof/>
              </w:rPr>
              <w:t>集成应用和数据流排查流程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A4C2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27" w:history="1">
            <w:r w:rsidRPr="009E1191">
              <w:rPr>
                <w:rStyle w:val="a4"/>
                <w:noProof/>
              </w:rPr>
              <w:t>4.2.1 online</w:t>
            </w:r>
            <w:r w:rsidRPr="009E1191">
              <w:rPr>
                <w:rStyle w:val="a4"/>
                <w:noProof/>
              </w:rPr>
              <w:t>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857D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28" w:history="1">
            <w:r w:rsidRPr="009E1191">
              <w:rPr>
                <w:rStyle w:val="a4"/>
                <w:noProof/>
              </w:rPr>
              <w:t xml:space="preserve">4.2.2 </w:t>
            </w:r>
            <w:r w:rsidRPr="009E1191">
              <w:rPr>
                <w:rStyle w:val="a4"/>
                <w:noProof/>
              </w:rPr>
              <w:t>查看</w:t>
            </w:r>
            <w:r w:rsidRPr="009E1191">
              <w:rPr>
                <w:rStyle w:val="a4"/>
                <w:noProof/>
              </w:rPr>
              <w:t>offline</w:t>
            </w:r>
            <w:r w:rsidRPr="009E1191">
              <w:rPr>
                <w:rStyle w:val="a4"/>
                <w:noProof/>
              </w:rPr>
              <w:t>失败的任务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ECC2C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29" w:history="1">
            <w:r w:rsidRPr="009E1191">
              <w:rPr>
                <w:rStyle w:val="a4"/>
                <w:noProof/>
              </w:rPr>
              <w:t xml:space="preserve">4.2.3 </w:t>
            </w:r>
            <w:r w:rsidRPr="009E1191">
              <w:rPr>
                <w:rStyle w:val="a4"/>
                <w:noProof/>
              </w:rPr>
              <w:t>容器服务升级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BA3EE" w14:textId="77777777" w:rsidR="0075648B" w:rsidRDefault="0075648B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4"/>
              <w:szCs w:val="24"/>
            </w:rPr>
          </w:pPr>
          <w:hyperlink w:anchor="_Toc513455830" w:history="1">
            <w:r w:rsidRPr="009E1191">
              <w:rPr>
                <w:rStyle w:val="a4"/>
                <w:noProof/>
              </w:rPr>
              <w:t xml:space="preserve">4.2.4 </w:t>
            </w:r>
            <w:r w:rsidRPr="009E1191">
              <w:rPr>
                <w:rStyle w:val="a4"/>
                <w:noProof/>
              </w:rPr>
              <w:t>非容器的升级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F10EC" w14:textId="77777777" w:rsidR="00867588" w:rsidRDefault="00867588">
          <w:r>
            <w:rPr>
              <w:b/>
              <w:bCs/>
              <w:lang w:val="zh-CN"/>
            </w:rPr>
            <w:fldChar w:fldCharType="end"/>
          </w:r>
        </w:p>
      </w:sdtContent>
    </w:sdt>
    <w:p w14:paraId="6798D92D" w14:textId="77777777" w:rsidR="002B7F57" w:rsidRDefault="002B7F57" w:rsidP="00EB0D10"/>
    <w:p w14:paraId="59C569D3" w14:textId="00B30A46" w:rsidR="00553DB2" w:rsidRDefault="006F788D" w:rsidP="006F788D">
      <w:pPr>
        <w:pStyle w:val="af0"/>
      </w:pPr>
      <w:bookmarkStart w:id="0" w:name="_Toc513455720"/>
      <w:r>
        <w:rPr>
          <w:rFonts w:hint="eastAsia"/>
        </w:rPr>
        <w:t>GIO</w:t>
      </w:r>
      <w:r>
        <w:rPr>
          <w:rFonts w:hint="eastAsia"/>
        </w:rPr>
        <w:t>运维文档</w:t>
      </w:r>
      <w:bookmarkEnd w:id="0"/>
    </w:p>
    <w:p w14:paraId="61E78B6F" w14:textId="77777777" w:rsidR="006F788D" w:rsidRDefault="006F788D" w:rsidP="006F788D"/>
    <w:p w14:paraId="0ADD0B6D" w14:textId="447FAEDE" w:rsidR="006F788D" w:rsidRDefault="00E15191" w:rsidP="00172C12">
      <w:pPr>
        <w:pStyle w:val="1"/>
      </w:pPr>
      <w:bookmarkStart w:id="1" w:name="_Toc513455721"/>
      <w:r>
        <w:rPr>
          <w:rFonts w:hint="eastAsia"/>
        </w:rPr>
        <w:t>引言</w:t>
      </w:r>
      <w:bookmarkEnd w:id="1"/>
    </w:p>
    <w:p w14:paraId="73530E47" w14:textId="1F0E88CC" w:rsidR="00172C12" w:rsidRDefault="00172C12" w:rsidP="00172C12">
      <w:pPr>
        <w:pStyle w:val="20"/>
      </w:pPr>
      <w:bookmarkStart w:id="2" w:name="_Toc513455722"/>
      <w:r>
        <w:rPr>
          <w:rFonts w:hint="eastAsia"/>
        </w:rPr>
        <w:t>文档目的</w:t>
      </w:r>
      <w:bookmarkEnd w:id="2"/>
    </w:p>
    <w:p w14:paraId="0BA2A9D8" w14:textId="1A330E44" w:rsidR="00172C12" w:rsidRDefault="00172C12" w:rsidP="00172C12">
      <w:r>
        <w:rPr>
          <w:rFonts w:hint="eastAsia"/>
        </w:rPr>
        <w:t>本文档主要提供</w:t>
      </w:r>
      <w:r>
        <w:rPr>
          <w:rFonts w:hint="eastAsia"/>
        </w:rPr>
        <w:t>gio</w:t>
      </w:r>
      <w:r>
        <w:rPr>
          <w:rFonts w:hint="eastAsia"/>
        </w:rPr>
        <w:t>系统的具体维护方案以及服务整体架构及规划。</w:t>
      </w:r>
    </w:p>
    <w:p w14:paraId="76B5094F" w14:textId="77777777" w:rsidR="00172C12" w:rsidRDefault="00172C12" w:rsidP="00172C12"/>
    <w:p w14:paraId="33B71634" w14:textId="5319B442" w:rsidR="00172C12" w:rsidRDefault="00172C12" w:rsidP="00172C12">
      <w:pPr>
        <w:pStyle w:val="20"/>
      </w:pPr>
      <w:bookmarkStart w:id="3" w:name="_Toc513455723"/>
      <w:r>
        <w:rPr>
          <w:rFonts w:hint="eastAsia"/>
        </w:rPr>
        <w:t>参考文档</w:t>
      </w:r>
      <w:bookmarkEnd w:id="3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64"/>
        <w:gridCol w:w="1843"/>
        <w:gridCol w:w="6725"/>
      </w:tblGrid>
      <w:tr w:rsidR="00172C12" w14:paraId="1F55055C" w14:textId="77777777" w:rsidTr="0039095D">
        <w:tc>
          <w:tcPr>
            <w:tcW w:w="1564" w:type="dxa"/>
          </w:tcPr>
          <w:p w14:paraId="56438927" w14:textId="77777777" w:rsidR="00172C12" w:rsidRDefault="00172C12" w:rsidP="0039095D">
            <w:pPr>
              <w:jc w:val="both"/>
            </w:pPr>
            <w:r>
              <w:rPr>
                <w:rFonts w:hint="eastAsia"/>
              </w:rPr>
              <w:t>服务</w:t>
            </w:r>
          </w:p>
        </w:tc>
        <w:tc>
          <w:tcPr>
            <w:tcW w:w="1843" w:type="dxa"/>
          </w:tcPr>
          <w:p w14:paraId="77F18624" w14:textId="77777777" w:rsidR="00172C12" w:rsidRDefault="00172C12" w:rsidP="0039095D">
            <w:r>
              <w:rPr>
                <w:rFonts w:hint="eastAsia"/>
              </w:rPr>
              <w:t>版本</w:t>
            </w:r>
          </w:p>
        </w:tc>
        <w:tc>
          <w:tcPr>
            <w:tcW w:w="6725" w:type="dxa"/>
          </w:tcPr>
          <w:p w14:paraId="07B3FF47" w14:textId="77777777" w:rsidR="00172C12" w:rsidRDefault="00172C12" w:rsidP="0039095D">
            <w:r>
              <w:rPr>
                <w:rFonts w:hint="eastAsia"/>
              </w:rPr>
              <w:t>参考链接</w:t>
            </w:r>
          </w:p>
        </w:tc>
      </w:tr>
      <w:tr w:rsidR="00172C12" w14:paraId="1D82E6A5" w14:textId="77777777" w:rsidTr="0039095D">
        <w:tc>
          <w:tcPr>
            <w:tcW w:w="1564" w:type="dxa"/>
          </w:tcPr>
          <w:p w14:paraId="1BBB679A" w14:textId="77777777" w:rsidR="00172C12" w:rsidRDefault="00172C12" w:rsidP="0039095D">
            <w:r>
              <w:t>Hadoop</w:t>
            </w:r>
          </w:p>
        </w:tc>
        <w:tc>
          <w:tcPr>
            <w:tcW w:w="1843" w:type="dxa"/>
          </w:tcPr>
          <w:p w14:paraId="7F8235DD" w14:textId="77777777" w:rsidR="00172C12" w:rsidRDefault="00172C12" w:rsidP="0039095D">
            <w:r>
              <w:rPr>
                <w:rFonts w:hint="eastAsia"/>
              </w:rPr>
              <w:t>2.7.</w:t>
            </w:r>
            <w:r>
              <w:t>3</w:t>
            </w:r>
          </w:p>
        </w:tc>
        <w:tc>
          <w:tcPr>
            <w:tcW w:w="6725" w:type="dxa"/>
          </w:tcPr>
          <w:p w14:paraId="415964F5" w14:textId="77777777" w:rsidR="00172C12" w:rsidRDefault="00417307" w:rsidP="0039095D">
            <w:hyperlink r:id="rId8" w:history="1">
              <w:r w:rsidR="00172C12" w:rsidRPr="001515D1">
                <w:rPr>
                  <w:rStyle w:val="a4"/>
                </w:rPr>
                <w:t>https://hadoop.apache.org/docs/r2.7.3/</w:t>
              </w:r>
            </w:hyperlink>
          </w:p>
        </w:tc>
      </w:tr>
      <w:tr w:rsidR="00172C12" w14:paraId="48583BE6" w14:textId="77777777" w:rsidTr="0039095D">
        <w:trPr>
          <w:trHeight w:val="297"/>
        </w:trPr>
        <w:tc>
          <w:tcPr>
            <w:tcW w:w="1564" w:type="dxa"/>
          </w:tcPr>
          <w:p w14:paraId="41D70109" w14:textId="77777777" w:rsidR="00172C12" w:rsidRDefault="00172C12" w:rsidP="0039095D">
            <w:r>
              <w:t>spark</w:t>
            </w:r>
          </w:p>
        </w:tc>
        <w:tc>
          <w:tcPr>
            <w:tcW w:w="1843" w:type="dxa"/>
          </w:tcPr>
          <w:p w14:paraId="704F9FD7" w14:textId="77777777" w:rsidR="00172C12" w:rsidRDefault="00172C12" w:rsidP="0039095D">
            <w:r>
              <w:t>2.1.1</w:t>
            </w:r>
          </w:p>
        </w:tc>
        <w:tc>
          <w:tcPr>
            <w:tcW w:w="6725" w:type="dxa"/>
          </w:tcPr>
          <w:p w14:paraId="39B3F8B0" w14:textId="77777777" w:rsidR="00172C12" w:rsidRDefault="00417307" w:rsidP="0039095D">
            <w:hyperlink r:id="rId9" w:history="1">
              <w:r w:rsidR="00172C12" w:rsidRPr="001515D1">
                <w:rPr>
                  <w:rStyle w:val="a4"/>
                </w:rPr>
                <w:t>http://spark.apache.org/docs/2.1.1/</w:t>
              </w:r>
            </w:hyperlink>
          </w:p>
        </w:tc>
      </w:tr>
      <w:tr w:rsidR="00172C12" w14:paraId="6E435B5C" w14:textId="77777777" w:rsidTr="0039095D">
        <w:trPr>
          <w:trHeight w:val="297"/>
        </w:trPr>
        <w:tc>
          <w:tcPr>
            <w:tcW w:w="1564" w:type="dxa"/>
          </w:tcPr>
          <w:p w14:paraId="7BFEB6BA" w14:textId="77777777" w:rsidR="00172C12" w:rsidRDefault="00172C12" w:rsidP="0039095D">
            <w:r>
              <w:t>kafka</w:t>
            </w:r>
          </w:p>
        </w:tc>
        <w:tc>
          <w:tcPr>
            <w:tcW w:w="1843" w:type="dxa"/>
          </w:tcPr>
          <w:p w14:paraId="75B4E50B" w14:textId="77777777" w:rsidR="00172C12" w:rsidRDefault="00172C12" w:rsidP="0039095D">
            <w:r>
              <w:t>0.8.2.2(</w:t>
            </w:r>
            <w:r>
              <w:rPr>
                <w:rFonts w:hint="eastAsia"/>
              </w:rPr>
              <w:t>二进制</w:t>
            </w:r>
            <w:r>
              <w:t>)</w:t>
            </w:r>
          </w:p>
        </w:tc>
        <w:tc>
          <w:tcPr>
            <w:tcW w:w="6725" w:type="dxa"/>
          </w:tcPr>
          <w:p w14:paraId="37C3D15B" w14:textId="77777777" w:rsidR="00172C12" w:rsidRDefault="00417307" w:rsidP="0039095D">
            <w:hyperlink r:id="rId10" w:history="1">
              <w:r w:rsidR="00172C12" w:rsidRPr="001515D1">
                <w:rPr>
                  <w:rStyle w:val="a4"/>
                </w:rPr>
                <w:t>http://kafka.apache.org/082/documentation.html</w:t>
              </w:r>
            </w:hyperlink>
          </w:p>
        </w:tc>
      </w:tr>
      <w:tr w:rsidR="00172C12" w14:paraId="7ED617E2" w14:textId="77777777" w:rsidTr="0039095D">
        <w:trPr>
          <w:trHeight w:val="297"/>
        </w:trPr>
        <w:tc>
          <w:tcPr>
            <w:tcW w:w="1564" w:type="dxa"/>
          </w:tcPr>
          <w:p w14:paraId="2914C751" w14:textId="77777777" w:rsidR="00172C12" w:rsidRDefault="00172C12" w:rsidP="0039095D">
            <w:r>
              <w:t>hbase</w:t>
            </w:r>
          </w:p>
        </w:tc>
        <w:tc>
          <w:tcPr>
            <w:tcW w:w="1843" w:type="dxa"/>
          </w:tcPr>
          <w:p w14:paraId="1D2F41AC" w14:textId="77777777" w:rsidR="00172C12" w:rsidRDefault="00172C12" w:rsidP="0039095D">
            <w:r>
              <w:t>0.98</w:t>
            </w:r>
          </w:p>
        </w:tc>
        <w:tc>
          <w:tcPr>
            <w:tcW w:w="6725" w:type="dxa"/>
          </w:tcPr>
          <w:p w14:paraId="38F735C2" w14:textId="77777777" w:rsidR="00172C12" w:rsidRDefault="00417307" w:rsidP="0039095D">
            <w:hyperlink r:id="rId11" w:history="1">
              <w:r w:rsidR="00172C12" w:rsidRPr="001515D1">
                <w:rPr>
                  <w:rStyle w:val="a4"/>
                </w:rPr>
                <w:t>https://hbase.apache.org/book.html</w:t>
              </w:r>
            </w:hyperlink>
          </w:p>
        </w:tc>
      </w:tr>
      <w:tr w:rsidR="00172C12" w14:paraId="5C5D292A" w14:textId="77777777" w:rsidTr="0039095D">
        <w:trPr>
          <w:trHeight w:val="297"/>
        </w:trPr>
        <w:tc>
          <w:tcPr>
            <w:tcW w:w="1564" w:type="dxa"/>
          </w:tcPr>
          <w:p w14:paraId="765F3315" w14:textId="77777777" w:rsidR="00172C12" w:rsidRDefault="00172C12" w:rsidP="0039095D">
            <w:r>
              <w:t>Postgres</w:t>
            </w:r>
          </w:p>
        </w:tc>
        <w:tc>
          <w:tcPr>
            <w:tcW w:w="1843" w:type="dxa"/>
          </w:tcPr>
          <w:p w14:paraId="3D37A1BE" w14:textId="77777777" w:rsidR="00172C12" w:rsidRDefault="00172C12" w:rsidP="0039095D">
            <w:r>
              <w:t>9.5</w:t>
            </w:r>
          </w:p>
        </w:tc>
        <w:tc>
          <w:tcPr>
            <w:tcW w:w="6725" w:type="dxa"/>
          </w:tcPr>
          <w:p w14:paraId="1A44CC45" w14:textId="77777777" w:rsidR="00172C12" w:rsidRDefault="00417307" w:rsidP="0039095D">
            <w:hyperlink r:id="rId12" w:history="1">
              <w:r w:rsidR="00172C12" w:rsidRPr="001515D1">
                <w:rPr>
                  <w:rStyle w:val="a4"/>
                </w:rPr>
                <w:t>https://www.postgresql.org/docs/9.5/static/app-postgres.html</w:t>
              </w:r>
            </w:hyperlink>
          </w:p>
        </w:tc>
      </w:tr>
      <w:tr w:rsidR="00172C12" w14:paraId="09C02519" w14:textId="77777777" w:rsidTr="0039095D">
        <w:trPr>
          <w:trHeight w:val="395"/>
        </w:trPr>
        <w:tc>
          <w:tcPr>
            <w:tcW w:w="1564" w:type="dxa"/>
          </w:tcPr>
          <w:p w14:paraId="7D010FA3" w14:textId="77777777" w:rsidR="00172C12" w:rsidRDefault="00172C12" w:rsidP="0039095D">
            <w:r>
              <w:t>docker</w:t>
            </w:r>
          </w:p>
        </w:tc>
        <w:tc>
          <w:tcPr>
            <w:tcW w:w="1843" w:type="dxa"/>
          </w:tcPr>
          <w:p w14:paraId="2CC1E92F" w14:textId="77777777" w:rsidR="00172C12" w:rsidRDefault="00172C12" w:rsidP="0039095D">
            <w:r>
              <w:t>1.13</w:t>
            </w:r>
          </w:p>
        </w:tc>
        <w:tc>
          <w:tcPr>
            <w:tcW w:w="6725" w:type="dxa"/>
          </w:tcPr>
          <w:p w14:paraId="261B8B6A" w14:textId="77777777" w:rsidR="00172C12" w:rsidRDefault="00417307" w:rsidP="0039095D">
            <w:hyperlink r:id="rId13" w:history="1">
              <w:r w:rsidR="00172C12" w:rsidRPr="001515D1">
                <w:rPr>
                  <w:rStyle w:val="a4"/>
                </w:rPr>
                <w:t>https://docs.docker.com/v1.13/</w:t>
              </w:r>
            </w:hyperlink>
          </w:p>
        </w:tc>
      </w:tr>
      <w:tr w:rsidR="00172C12" w14:paraId="2D2BB4D8" w14:textId="77777777" w:rsidTr="0039095D">
        <w:trPr>
          <w:trHeight w:val="297"/>
        </w:trPr>
        <w:tc>
          <w:tcPr>
            <w:tcW w:w="1564" w:type="dxa"/>
          </w:tcPr>
          <w:p w14:paraId="2B5BDD6A" w14:textId="77777777" w:rsidR="00172C12" w:rsidRDefault="00172C12" w:rsidP="0039095D">
            <w:r>
              <w:t>phoenix</w:t>
            </w:r>
          </w:p>
        </w:tc>
        <w:tc>
          <w:tcPr>
            <w:tcW w:w="1843" w:type="dxa"/>
          </w:tcPr>
          <w:p w14:paraId="7E4A0139" w14:textId="77777777" w:rsidR="00172C12" w:rsidRDefault="00172C12" w:rsidP="0039095D">
            <w:r>
              <w:t>4.7</w:t>
            </w:r>
          </w:p>
        </w:tc>
        <w:tc>
          <w:tcPr>
            <w:tcW w:w="6725" w:type="dxa"/>
          </w:tcPr>
          <w:p w14:paraId="781DE01D" w14:textId="77777777" w:rsidR="00172C12" w:rsidRDefault="00417307" w:rsidP="0039095D">
            <w:hyperlink r:id="rId14" w:history="1">
              <w:r w:rsidR="00172C12" w:rsidRPr="001515D1">
                <w:rPr>
                  <w:rStyle w:val="a4"/>
                </w:rPr>
                <w:t>http://phoenix.apache.org/</w:t>
              </w:r>
            </w:hyperlink>
          </w:p>
        </w:tc>
      </w:tr>
    </w:tbl>
    <w:p w14:paraId="00C58323" w14:textId="711AC883" w:rsidR="00172C12" w:rsidRDefault="00172C12" w:rsidP="00172C12">
      <w:pPr>
        <w:pStyle w:val="10"/>
      </w:pPr>
      <w:r>
        <w:rPr>
          <w:rFonts w:hint="eastAsia"/>
        </w:rPr>
        <w:lastRenderedPageBreak/>
        <w:t>备注：</w:t>
      </w:r>
    </w:p>
    <w:p w14:paraId="42E89EA4" w14:textId="443E25C9" w:rsidR="00172C12" w:rsidRDefault="00172C12" w:rsidP="00172C12">
      <w:pPr>
        <w:pStyle w:val="10"/>
      </w:pPr>
      <w:r>
        <w:rPr>
          <w:rFonts w:hint="eastAsia"/>
        </w:rPr>
        <w:t>以上都是官网链接，详情</w:t>
      </w:r>
      <w:r w:rsidR="00421833">
        <w:rPr>
          <w:rFonts w:hint="eastAsia"/>
        </w:rPr>
        <w:t>使用</w:t>
      </w:r>
      <w:r>
        <w:rPr>
          <w:rFonts w:hint="eastAsia"/>
        </w:rPr>
        <w:t>请参考官网使用方法</w:t>
      </w:r>
    </w:p>
    <w:p w14:paraId="3063A41A" w14:textId="77777777" w:rsidR="00172C12" w:rsidRPr="00172C12" w:rsidRDefault="00172C12" w:rsidP="00172C12"/>
    <w:p w14:paraId="5457BB91" w14:textId="77777777" w:rsidR="00172C12" w:rsidRPr="00172C12" w:rsidRDefault="00172C12" w:rsidP="00172C12"/>
    <w:p w14:paraId="33490A4E" w14:textId="3F3A2040" w:rsidR="00D1447B" w:rsidRDefault="00D1447B" w:rsidP="00D1447B">
      <w:pPr>
        <w:pStyle w:val="1"/>
      </w:pPr>
      <w:bookmarkStart w:id="4" w:name="_Toc513455724"/>
      <w:r>
        <w:rPr>
          <w:rFonts w:hint="eastAsia"/>
        </w:rPr>
        <w:t>部署架构</w:t>
      </w:r>
      <w:bookmarkEnd w:id="4"/>
    </w:p>
    <w:p w14:paraId="5D0C0FDD" w14:textId="518C978A" w:rsidR="006F788D" w:rsidRDefault="00172C12" w:rsidP="00D1447B">
      <w:pPr>
        <w:pStyle w:val="20"/>
      </w:pPr>
      <w:bookmarkStart w:id="5" w:name="_Toc513455725"/>
      <w:r>
        <w:rPr>
          <w:rFonts w:hint="eastAsia"/>
        </w:rPr>
        <w:t>GIO</w:t>
      </w:r>
      <w:r>
        <w:rPr>
          <w:rFonts w:hint="eastAsia"/>
        </w:rPr>
        <w:t>系统架构图</w:t>
      </w:r>
      <w:bookmarkEnd w:id="5"/>
    </w:p>
    <w:p w14:paraId="5A1EF467" w14:textId="57AD2FB1" w:rsidR="00172C12" w:rsidRDefault="005A4755" w:rsidP="006F788D">
      <w:r w:rsidRPr="00C01C8C">
        <w:rPr>
          <w:noProof/>
        </w:rPr>
        <w:drawing>
          <wp:inline distT="0" distB="0" distL="0" distR="0" wp14:anchorId="2A0B9130" wp14:editId="18CDA9E5">
            <wp:extent cx="6296660" cy="40551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7BAA" w14:textId="77777777" w:rsidR="00D1447B" w:rsidRDefault="00D1447B" w:rsidP="006F788D"/>
    <w:p w14:paraId="12F911F6" w14:textId="4DCC5797" w:rsidR="00D1447B" w:rsidRPr="006F788D" w:rsidRDefault="00D1447B" w:rsidP="00D1447B">
      <w:pPr>
        <w:pStyle w:val="20"/>
      </w:pPr>
      <w:bookmarkStart w:id="6" w:name="_Toc513455726"/>
      <w:r>
        <w:rPr>
          <w:rFonts w:hint="eastAsia"/>
        </w:rPr>
        <w:t>架构详解</w:t>
      </w:r>
      <w:bookmarkEnd w:id="6"/>
    </w:p>
    <w:p w14:paraId="0EFF8F9D" w14:textId="77777777" w:rsidR="00BB6DFB" w:rsidRDefault="00BB6DFB" w:rsidP="00BB6DFB">
      <w:r>
        <w:rPr>
          <w:rFonts w:hint="eastAsia"/>
        </w:rPr>
        <w:t>本架构分为两个部分：</w:t>
      </w:r>
    </w:p>
    <w:p w14:paraId="7D3523FE" w14:textId="77777777" w:rsidR="00BB6DFB" w:rsidRDefault="00BB6DFB" w:rsidP="00BB6DFB">
      <w:r>
        <w:rPr>
          <w:rFonts w:hint="eastAsia"/>
        </w:rPr>
        <w:t>一：后端数据采集部分</w:t>
      </w:r>
    </w:p>
    <w:p w14:paraId="7AB2BCAF" w14:textId="77777777" w:rsidR="00BB6DFB" w:rsidRDefault="00BB6DFB" w:rsidP="00BB6DFB">
      <w:r>
        <w:rPr>
          <w:rFonts w:hint="eastAsia"/>
        </w:rPr>
        <w:t>二：前端访问部分</w:t>
      </w:r>
    </w:p>
    <w:p w14:paraId="27316086" w14:textId="77777777" w:rsidR="006F788D" w:rsidRDefault="006F788D" w:rsidP="00553DB2"/>
    <w:p w14:paraId="35FD77B1" w14:textId="0DE4D443" w:rsidR="00BB6DFB" w:rsidRDefault="00BB6DFB" w:rsidP="00BB6DFB">
      <w:pPr>
        <w:pStyle w:val="3"/>
      </w:pPr>
      <w:bookmarkStart w:id="7" w:name="_Toc513455727"/>
      <w:r>
        <w:rPr>
          <w:rFonts w:hint="eastAsia"/>
        </w:rPr>
        <w:t>后端数据采集</w:t>
      </w:r>
      <w:bookmarkEnd w:id="7"/>
    </w:p>
    <w:p w14:paraId="5C43392D" w14:textId="77777777" w:rsidR="00BB6DFB" w:rsidRDefault="00BB6DFB" w:rsidP="00BB6DFB">
      <w:pPr>
        <w:pStyle w:val="aa"/>
        <w:widowControl/>
        <w:numPr>
          <w:ilvl w:val="0"/>
          <w:numId w:val="26"/>
        </w:numPr>
        <w:spacing w:after="120" w:line="240" w:lineRule="auto"/>
        <w:rPr>
          <w:lang w:val="en-GB"/>
        </w:rPr>
      </w:pPr>
      <w:r>
        <w:rPr>
          <w:rFonts w:hint="eastAsia"/>
          <w:lang w:val="en-GB"/>
        </w:rPr>
        <w:t>需要对需要分析的网站或者</w:t>
      </w:r>
      <w:r>
        <w:rPr>
          <w:rFonts w:hint="eastAsia"/>
          <w:lang w:val="en-GB"/>
        </w:rPr>
        <w:t>app</w:t>
      </w:r>
      <w:r>
        <w:rPr>
          <w:rFonts w:hint="eastAsia"/>
          <w:lang w:val="en-GB"/>
        </w:rPr>
        <w:t>进行</w:t>
      </w:r>
      <w:r>
        <w:rPr>
          <w:rFonts w:hint="eastAsia"/>
          <w:lang w:val="en-GB"/>
        </w:rPr>
        <w:t>sdk</w:t>
      </w:r>
      <w:r>
        <w:rPr>
          <w:rFonts w:hint="eastAsia"/>
          <w:lang w:val="en-GB"/>
        </w:rPr>
        <w:t>集成，主要用于数据采集。</w:t>
      </w:r>
    </w:p>
    <w:p w14:paraId="1D0B98FE" w14:textId="1C53C272" w:rsidR="00BB6DFB" w:rsidRDefault="0075648B" w:rsidP="00BB6DFB">
      <w:pPr>
        <w:pStyle w:val="aa"/>
        <w:widowControl/>
        <w:numPr>
          <w:ilvl w:val="0"/>
          <w:numId w:val="26"/>
        </w:numPr>
        <w:spacing w:after="120" w:line="240" w:lineRule="auto"/>
        <w:rPr>
          <w:lang w:val="en-GB"/>
        </w:rPr>
      </w:pPr>
      <w:r>
        <w:rPr>
          <w:rFonts w:hint="eastAsia"/>
          <w:lang w:val="en-GB"/>
        </w:rPr>
        <w:t>然后数据会通过</w:t>
      </w:r>
      <w:r>
        <w:rPr>
          <w:rFonts w:hint="eastAsia"/>
          <w:lang w:val="en-GB"/>
        </w:rPr>
        <w:t>marathon-lb</w:t>
      </w:r>
      <w:r>
        <w:rPr>
          <w:rFonts w:hint="eastAsia"/>
          <w:lang w:val="en-GB"/>
        </w:rPr>
        <w:t>服务将数据传输至</w:t>
      </w:r>
      <w:r>
        <w:rPr>
          <w:rFonts w:hint="eastAsia"/>
          <w:lang w:val="en-GB"/>
        </w:rPr>
        <w:t>vds-api</w:t>
      </w:r>
      <w:r>
        <w:rPr>
          <w:rFonts w:hint="eastAsia"/>
          <w:lang w:val="en-GB"/>
        </w:rPr>
        <w:t>服务</w:t>
      </w:r>
      <w:r>
        <w:t>(</w:t>
      </w:r>
      <w:r>
        <w:rPr>
          <w:rFonts w:hint="eastAsia"/>
        </w:rPr>
        <w:t>前提是</w:t>
      </w:r>
      <w:r>
        <w:rPr>
          <w:rFonts w:hint="eastAsia"/>
        </w:rPr>
        <w:t>pg</w:t>
      </w:r>
      <w:r>
        <w:rPr>
          <w:rFonts w:hint="eastAsia"/>
        </w:rPr>
        <w:t>库里有该项目的</w:t>
      </w:r>
      <w:r>
        <w:rPr>
          <w:rFonts w:hint="eastAsia"/>
        </w:rPr>
        <w:t>ai</w:t>
      </w:r>
      <w:r>
        <w:t>)</w:t>
      </w:r>
    </w:p>
    <w:p w14:paraId="7390713E" w14:textId="77777777" w:rsidR="00BB6DFB" w:rsidRDefault="00BB6DFB" w:rsidP="00BB6DFB">
      <w:pPr>
        <w:pStyle w:val="aa"/>
        <w:widowControl/>
        <w:numPr>
          <w:ilvl w:val="0"/>
          <w:numId w:val="26"/>
        </w:numPr>
        <w:spacing w:after="120" w:line="240" w:lineRule="auto"/>
        <w:rPr>
          <w:lang w:val="en-GB"/>
        </w:rPr>
      </w:pPr>
      <w:r>
        <w:rPr>
          <w:rFonts w:hint="eastAsia"/>
          <w:lang w:val="en-GB"/>
        </w:rPr>
        <w:t>vds-api</w:t>
      </w:r>
      <w:r>
        <w:rPr>
          <w:rFonts w:hint="eastAsia"/>
          <w:lang w:val="en-GB"/>
        </w:rPr>
        <w:t>服务收到数据后，</w:t>
      </w:r>
      <w:r>
        <w:rPr>
          <w:rFonts w:hint="eastAsia"/>
          <w:lang w:val="en-GB"/>
        </w:rPr>
        <w:t>log2kafka</w:t>
      </w:r>
      <w:r>
        <w:rPr>
          <w:rFonts w:hint="eastAsia"/>
          <w:lang w:val="en-GB"/>
        </w:rPr>
        <w:t>异步的读取</w:t>
      </w:r>
      <w:r>
        <w:rPr>
          <w:rFonts w:hint="eastAsia"/>
          <w:lang w:val="en-GB"/>
        </w:rPr>
        <w:t>vds</w:t>
      </w:r>
      <w:r>
        <w:rPr>
          <w:rFonts w:hint="eastAsia"/>
          <w:lang w:val="en-GB"/>
        </w:rPr>
        <w:t>的数据并且根据</w:t>
      </w:r>
      <w:r>
        <w:rPr>
          <w:rFonts w:hint="eastAsia"/>
          <w:lang w:val="en-GB"/>
        </w:rPr>
        <w:t>id-service</w:t>
      </w:r>
      <w:r>
        <w:rPr>
          <w:rFonts w:hint="eastAsia"/>
          <w:lang w:val="en-GB"/>
        </w:rPr>
        <w:t>将数据发送给</w:t>
      </w:r>
      <w:r>
        <w:rPr>
          <w:rFonts w:hint="eastAsia"/>
          <w:lang w:val="en-GB"/>
        </w:rPr>
        <w:t>kafka</w:t>
      </w:r>
      <w:r>
        <w:rPr>
          <w:rFonts w:hint="eastAsia"/>
          <w:lang w:val="en-GB"/>
        </w:rPr>
        <w:t>。</w:t>
      </w:r>
    </w:p>
    <w:p w14:paraId="07555661" w14:textId="04C1A454" w:rsidR="00BB6DFB" w:rsidRPr="00421833" w:rsidRDefault="00BB6DFB" w:rsidP="00421833">
      <w:pPr>
        <w:pStyle w:val="aa"/>
        <w:widowControl/>
        <w:numPr>
          <w:ilvl w:val="0"/>
          <w:numId w:val="26"/>
        </w:numPr>
        <w:spacing w:after="120" w:line="240" w:lineRule="auto"/>
        <w:rPr>
          <w:lang w:val="en-GB"/>
        </w:rPr>
      </w:pPr>
      <w:r>
        <w:rPr>
          <w:rFonts w:hint="eastAsia"/>
          <w:lang w:val="en-GB"/>
        </w:rPr>
        <w:lastRenderedPageBreak/>
        <w:t>kafka</w:t>
      </w:r>
      <w:r>
        <w:rPr>
          <w:rFonts w:hint="eastAsia"/>
          <w:lang w:val="en-GB"/>
        </w:rPr>
        <w:t>收到数据后会，</w:t>
      </w:r>
      <w:r>
        <w:rPr>
          <w:rFonts w:hint="eastAsia"/>
          <w:lang w:val="en-GB"/>
        </w:rPr>
        <w:t>online</w:t>
      </w:r>
      <w:r w:rsidR="00421833">
        <w:rPr>
          <w:rFonts w:hint="eastAsia"/>
          <w:lang w:val="en-GB"/>
        </w:rPr>
        <w:t>服务会实时</w:t>
      </w:r>
      <w:r w:rsidRPr="00421833">
        <w:rPr>
          <w:rFonts w:hint="eastAsia"/>
          <w:lang w:val="en-GB"/>
        </w:rPr>
        <w:t>的去</w:t>
      </w:r>
      <w:r w:rsidRPr="00421833">
        <w:rPr>
          <w:rFonts w:hint="eastAsia"/>
          <w:lang w:val="en-GB"/>
        </w:rPr>
        <w:t>kafka</w:t>
      </w:r>
      <w:r w:rsidRPr="00421833">
        <w:rPr>
          <w:rFonts w:hint="eastAsia"/>
          <w:lang w:val="en-GB"/>
        </w:rPr>
        <w:t>里取数据并且将数据写入</w:t>
      </w:r>
      <w:r w:rsidRPr="00421833">
        <w:rPr>
          <w:rFonts w:hint="eastAsia"/>
          <w:lang w:val="en-GB"/>
        </w:rPr>
        <w:t>hive</w:t>
      </w:r>
      <w:r w:rsidRPr="00421833">
        <w:rPr>
          <w:rFonts w:hint="eastAsia"/>
          <w:lang w:val="en-GB"/>
        </w:rPr>
        <w:t>表中（原始数据）。</w:t>
      </w:r>
    </w:p>
    <w:p w14:paraId="6FDF8EA4" w14:textId="0C1895CD" w:rsidR="00BB6DFB" w:rsidRDefault="00BB6DFB" w:rsidP="00BB6DFB">
      <w:pPr>
        <w:pStyle w:val="aa"/>
        <w:widowControl/>
        <w:numPr>
          <w:ilvl w:val="0"/>
          <w:numId w:val="26"/>
        </w:numPr>
        <w:spacing w:after="120" w:line="240" w:lineRule="auto"/>
        <w:rPr>
          <w:lang w:val="en-GB"/>
        </w:rPr>
      </w:pPr>
      <w:r>
        <w:rPr>
          <w:rFonts w:hint="eastAsia"/>
          <w:lang w:val="en-GB"/>
        </w:rPr>
        <w:t>hive</w:t>
      </w:r>
      <w:r>
        <w:rPr>
          <w:rFonts w:hint="eastAsia"/>
          <w:lang w:val="en-GB"/>
        </w:rPr>
        <w:t>表里有了原始数据后</w:t>
      </w:r>
      <w:r>
        <w:rPr>
          <w:rFonts w:hint="eastAsia"/>
          <w:lang w:val="en-GB"/>
        </w:rPr>
        <w:t>offline</w:t>
      </w:r>
      <w:r>
        <w:rPr>
          <w:rFonts w:hint="eastAsia"/>
          <w:lang w:val="en-GB"/>
        </w:rPr>
        <w:t>服务会定时的是</w:t>
      </w:r>
      <w:r>
        <w:rPr>
          <w:rFonts w:hint="eastAsia"/>
          <w:lang w:val="en-GB"/>
        </w:rPr>
        <w:t>hive</w:t>
      </w:r>
      <w:r>
        <w:rPr>
          <w:rFonts w:hint="eastAsia"/>
          <w:lang w:val="en-GB"/>
        </w:rPr>
        <w:t>表里取数据进行计算，然后将数据写入</w:t>
      </w:r>
      <w:r>
        <w:rPr>
          <w:rFonts w:hint="eastAsia"/>
          <w:lang w:val="en-GB"/>
        </w:rPr>
        <w:t>hbase</w:t>
      </w:r>
      <w:r>
        <w:rPr>
          <w:rFonts w:hint="eastAsia"/>
          <w:lang w:val="en-GB"/>
        </w:rPr>
        <w:t>中。</w:t>
      </w:r>
    </w:p>
    <w:p w14:paraId="2FDBF2B2" w14:textId="77777777" w:rsidR="00BB6DFB" w:rsidRDefault="00BB6DFB" w:rsidP="00BB6DFB">
      <w:pPr>
        <w:widowControl/>
        <w:spacing w:after="120" w:line="240" w:lineRule="auto"/>
        <w:rPr>
          <w:lang w:val="en-GB"/>
        </w:rPr>
      </w:pPr>
    </w:p>
    <w:p w14:paraId="13060186" w14:textId="08538CD2" w:rsidR="00BB6DFB" w:rsidRPr="0075648B" w:rsidRDefault="00BB6DFB" w:rsidP="0075648B">
      <w:pPr>
        <w:pStyle w:val="3"/>
        <w:rPr>
          <w:rFonts w:hint="eastAsia"/>
          <w:lang w:val="en-GB"/>
        </w:rPr>
      </w:pPr>
      <w:bookmarkStart w:id="8" w:name="_Toc513455728"/>
      <w:r>
        <w:rPr>
          <w:rFonts w:hint="eastAsia"/>
          <w:lang w:val="en-GB"/>
        </w:rPr>
        <w:t>前端访问</w:t>
      </w:r>
      <w:bookmarkEnd w:id="8"/>
    </w:p>
    <w:p w14:paraId="7E960C78" w14:textId="461856A9" w:rsidR="00BB6DFB" w:rsidRPr="0075648B" w:rsidRDefault="00BB6DFB" w:rsidP="0075648B">
      <w:pPr>
        <w:pStyle w:val="aa"/>
        <w:widowControl/>
        <w:numPr>
          <w:ilvl w:val="0"/>
          <w:numId w:val="36"/>
        </w:numPr>
        <w:spacing w:after="120" w:line="240" w:lineRule="auto"/>
        <w:rPr>
          <w:lang w:val="en-GB"/>
        </w:rPr>
      </w:pPr>
      <w:r w:rsidRPr="0075648B">
        <w:rPr>
          <w:rFonts w:hint="eastAsia"/>
          <w:lang w:val="en-GB"/>
        </w:rPr>
        <w:t>用户首先进入</w:t>
      </w:r>
      <w:r w:rsidRPr="0075648B">
        <w:rPr>
          <w:rFonts w:hint="eastAsia"/>
          <w:lang w:val="en-GB"/>
        </w:rPr>
        <w:t>frontend</w:t>
      </w:r>
      <w:r w:rsidRPr="0075648B">
        <w:rPr>
          <w:rFonts w:hint="eastAsia"/>
          <w:lang w:val="en-GB"/>
        </w:rPr>
        <w:t>服务，</w:t>
      </w:r>
      <w:r w:rsidRPr="0075648B">
        <w:rPr>
          <w:rFonts w:hint="eastAsia"/>
          <w:lang w:val="en-GB"/>
        </w:rPr>
        <w:t>frontend</w:t>
      </w:r>
      <w:r w:rsidRPr="0075648B">
        <w:rPr>
          <w:rFonts w:hint="eastAsia"/>
          <w:lang w:val="en-GB"/>
        </w:rPr>
        <w:t>是一个页面渲染服务。</w:t>
      </w:r>
    </w:p>
    <w:p w14:paraId="5D6940CB" w14:textId="6BA04B70" w:rsidR="00BB6DFB" w:rsidRPr="00BB6DFB" w:rsidRDefault="0075648B" w:rsidP="00BB6DFB">
      <w:pPr>
        <w:widowControl/>
        <w:spacing w:after="120" w:line="240" w:lineRule="auto"/>
        <w:rPr>
          <w:lang w:val="en-GB"/>
        </w:rPr>
      </w:pPr>
      <w:r>
        <w:rPr>
          <w:rFonts w:hint="eastAsia"/>
          <w:lang w:val="en-GB"/>
        </w:rPr>
        <w:t>2</w:t>
      </w:r>
      <w:r w:rsidR="00BB6DFB">
        <w:rPr>
          <w:rFonts w:hint="eastAsia"/>
          <w:lang w:val="en-GB"/>
        </w:rPr>
        <w:t>．</w:t>
      </w:r>
      <w:r w:rsidR="00BB6DFB" w:rsidRPr="00BB6DFB">
        <w:rPr>
          <w:rFonts w:hint="eastAsia"/>
          <w:lang w:val="en-GB"/>
        </w:rPr>
        <w:t>然后会通过</w:t>
      </w:r>
      <w:r w:rsidR="00BB6DFB" w:rsidRPr="00BB6DFB">
        <w:rPr>
          <w:rFonts w:hint="eastAsia"/>
          <w:lang w:val="en-GB"/>
        </w:rPr>
        <w:t>gateway</w:t>
      </w:r>
      <w:r w:rsidR="00BB6DFB" w:rsidRPr="00BB6DFB">
        <w:rPr>
          <w:rFonts w:hint="eastAsia"/>
          <w:lang w:val="en-GB"/>
        </w:rPr>
        <w:t>将请求跳转至</w:t>
      </w:r>
      <w:r w:rsidR="00BB6DFB" w:rsidRPr="00BB6DFB">
        <w:rPr>
          <w:rFonts w:hint="eastAsia"/>
          <w:lang w:val="en-GB"/>
        </w:rPr>
        <w:t>account</w:t>
      </w:r>
      <w:r w:rsidR="00BB6DFB" w:rsidRPr="00BB6DFB">
        <w:rPr>
          <w:rFonts w:hint="eastAsia"/>
          <w:lang w:val="en-GB"/>
        </w:rPr>
        <w:t>服务，</w:t>
      </w:r>
      <w:r w:rsidR="00BB6DFB" w:rsidRPr="00BB6DFB">
        <w:rPr>
          <w:rFonts w:hint="eastAsia"/>
          <w:lang w:val="en-GB"/>
        </w:rPr>
        <w:t>gateway</w:t>
      </w:r>
      <w:r w:rsidR="00BB6DFB" w:rsidRPr="00BB6DFB">
        <w:rPr>
          <w:rFonts w:hint="eastAsia"/>
          <w:lang w:val="en-GB"/>
        </w:rPr>
        <w:t>的作用就是链接各个服务，</w:t>
      </w:r>
      <w:r w:rsidR="00BB6DFB" w:rsidRPr="00BB6DFB">
        <w:rPr>
          <w:rFonts w:hint="eastAsia"/>
          <w:lang w:val="en-GB"/>
        </w:rPr>
        <w:t>account</w:t>
      </w:r>
      <w:r w:rsidR="00BB6DFB" w:rsidRPr="00BB6DFB">
        <w:rPr>
          <w:rFonts w:hint="eastAsia"/>
          <w:lang w:val="en-GB"/>
        </w:rPr>
        <w:t>就是一个认证服务。</w:t>
      </w:r>
    </w:p>
    <w:p w14:paraId="29E7867C" w14:textId="290DDFA6" w:rsidR="00BB6DFB" w:rsidRPr="00BB6DFB" w:rsidRDefault="0075648B" w:rsidP="00BB6DFB">
      <w:pPr>
        <w:widowControl/>
        <w:spacing w:after="120" w:line="240" w:lineRule="auto"/>
        <w:rPr>
          <w:lang w:val="en-GB"/>
        </w:rPr>
      </w:pPr>
      <w:r>
        <w:rPr>
          <w:rFonts w:hint="eastAsia"/>
          <w:lang w:val="en-GB"/>
        </w:rPr>
        <w:t>3</w:t>
      </w:r>
      <w:r w:rsidR="00BB6DFB">
        <w:rPr>
          <w:rFonts w:hint="eastAsia"/>
          <w:lang w:val="en-GB"/>
        </w:rPr>
        <w:t>．</w:t>
      </w:r>
      <w:r w:rsidR="00BB6DFB" w:rsidRPr="00BB6DFB">
        <w:rPr>
          <w:rFonts w:hint="eastAsia"/>
          <w:lang w:val="en-GB"/>
        </w:rPr>
        <w:t>然后会讲请求的一些指标数据会将请求通过</w:t>
      </w:r>
      <w:r w:rsidR="00BB6DFB" w:rsidRPr="00BB6DFB">
        <w:rPr>
          <w:rFonts w:hint="eastAsia"/>
          <w:lang w:val="en-GB"/>
        </w:rPr>
        <w:t>gateway</w:t>
      </w:r>
      <w:r w:rsidR="00BB6DFB" w:rsidRPr="00BB6DFB">
        <w:rPr>
          <w:rFonts w:hint="eastAsia"/>
          <w:lang w:val="en-GB"/>
        </w:rPr>
        <w:t>分发至</w:t>
      </w:r>
      <w:r w:rsidR="00BB6DFB" w:rsidRPr="00BB6DFB">
        <w:rPr>
          <w:rFonts w:hint="eastAsia"/>
          <w:lang w:val="en-GB"/>
        </w:rPr>
        <w:t>backend</w:t>
      </w:r>
      <w:r w:rsidR="00BB6DFB" w:rsidRPr="00BB6DFB">
        <w:rPr>
          <w:rFonts w:hint="eastAsia"/>
          <w:lang w:val="en-GB"/>
        </w:rPr>
        <w:t>服务。</w:t>
      </w:r>
    </w:p>
    <w:p w14:paraId="321F1B9D" w14:textId="6B268EE8" w:rsidR="00BB6DFB" w:rsidRPr="00BB6DFB" w:rsidRDefault="0075648B" w:rsidP="00BB6DFB">
      <w:pPr>
        <w:widowControl/>
        <w:spacing w:after="120" w:line="240" w:lineRule="auto"/>
        <w:rPr>
          <w:lang w:val="en-GB"/>
        </w:rPr>
      </w:pPr>
      <w:r>
        <w:rPr>
          <w:rFonts w:hint="eastAsia"/>
          <w:lang w:val="en-GB"/>
        </w:rPr>
        <w:t>4</w:t>
      </w:r>
      <w:r w:rsidR="00BB6DFB">
        <w:rPr>
          <w:rFonts w:hint="eastAsia"/>
          <w:lang w:val="en-GB"/>
        </w:rPr>
        <w:t>．</w:t>
      </w:r>
      <w:r w:rsidR="00BB6DFB" w:rsidRPr="00BB6DFB">
        <w:rPr>
          <w:rFonts w:hint="eastAsia"/>
          <w:lang w:val="en-GB"/>
        </w:rPr>
        <w:t>backend</w:t>
      </w:r>
      <w:r w:rsidR="00BB6DFB" w:rsidRPr="00BB6DFB">
        <w:rPr>
          <w:rFonts w:hint="eastAsia"/>
          <w:lang w:val="en-GB"/>
        </w:rPr>
        <w:t>服务会去</w:t>
      </w:r>
      <w:r w:rsidR="00BB6DFB" w:rsidRPr="00BB6DFB">
        <w:rPr>
          <w:rFonts w:hint="eastAsia"/>
          <w:lang w:val="en-GB"/>
        </w:rPr>
        <w:t>chart-service</w:t>
      </w:r>
      <w:r w:rsidR="00BB6DFB" w:rsidRPr="00BB6DFB">
        <w:rPr>
          <w:rFonts w:hint="eastAsia"/>
          <w:lang w:val="en-GB"/>
        </w:rPr>
        <w:t>里拿取数据。</w:t>
      </w:r>
    </w:p>
    <w:p w14:paraId="5F609655" w14:textId="189C879D" w:rsidR="00BB6DFB" w:rsidRPr="005A4755" w:rsidRDefault="0075648B" w:rsidP="005A4755">
      <w:pPr>
        <w:widowControl/>
        <w:spacing w:after="120" w:line="240" w:lineRule="auto"/>
        <w:rPr>
          <w:lang w:val="en-GB"/>
        </w:rPr>
      </w:pPr>
      <w:r>
        <w:rPr>
          <w:rFonts w:hint="eastAsia"/>
          <w:lang w:val="en-GB"/>
        </w:rPr>
        <w:t>5</w:t>
      </w:r>
      <w:r w:rsidR="00BB6DFB">
        <w:rPr>
          <w:rFonts w:hint="eastAsia"/>
          <w:lang w:val="en-GB"/>
        </w:rPr>
        <w:t xml:space="preserve">.  </w:t>
      </w:r>
      <w:r w:rsidR="00BB6DFB" w:rsidRPr="00BB6DFB">
        <w:rPr>
          <w:rFonts w:hint="eastAsia"/>
          <w:lang w:val="en-GB"/>
        </w:rPr>
        <w:t>chart-service</w:t>
      </w:r>
      <w:r w:rsidR="00BB6DFB" w:rsidRPr="00BB6DFB">
        <w:rPr>
          <w:rFonts w:hint="eastAsia"/>
          <w:lang w:val="en-GB"/>
        </w:rPr>
        <w:t>也会去</w:t>
      </w:r>
      <w:r w:rsidR="00BB6DFB" w:rsidRPr="00BB6DFB">
        <w:rPr>
          <w:rFonts w:hint="eastAsia"/>
          <w:lang w:val="en-GB"/>
        </w:rPr>
        <w:t>query-service</w:t>
      </w:r>
      <w:r w:rsidR="00BB6DFB" w:rsidRPr="00BB6DFB">
        <w:rPr>
          <w:rFonts w:hint="eastAsia"/>
          <w:lang w:val="en-GB"/>
        </w:rPr>
        <w:t>拿取数据，而</w:t>
      </w:r>
      <w:r w:rsidR="00BB6DFB" w:rsidRPr="00BB6DFB">
        <w:rPr>
          <w:rFonts w:hint="eastAsia"/>
          <w:lang w:val="en-GB"/>
        </w:rPr>
        <w:t>query-service</w:t>
      </w:r>
      <w:r w:rsidR="00BB6DFB" w:rsidRPr="00BB6DFB">
        <w:rPr>
          <w:rFonts w:hint="eastAsia"/>
          <w:lang w:val="en-GB"/>
        </w:rPr>
        <w:t>会也会实时的去</w:t>
      </w:r>
      <w:r w:rsidR="00BB6DFB" w:rsidRPr="00BB6DFB">
        <w:rPr>
          <w:rFonts w:hint="eastAsia"/>
          <w:lang w:val="en-GB"/>
        </w:rPr>
        <w:t>hbase</w:t>
      </w:r>
      <w:r w:rsidR="00BB6DFB" w:rsidRPr="00BB6DFB">
        <w:rPr>
          <w:rFonts w:hint="eastAsia"/>
          <w:lang w:val="en-GB"/>
        </w:rPr>
        <w:t>请求数据</w:t>
      </w:r>
    </w:p>
    <w:p w14:paraId="5B8DC58A" w14:textId="77777777" w:rsidR="00BB6DFB" w:rsidRDefault="00BB6DFB" w:rsidP="00BB6DFB"/>
    <w:p w14:paraId="68E02CD3" w14:textId="39799182" w:rsidR="00BB6DFB" w:rsidRDefault="00BB6DFB" w:rsidP="00BB6DFB">
      <w:pPr>
        <w:pStyle w:val="1"/>
      </w:pPr>
      <w:bookmarkStart w:id="9" w:name="_Toc513455729"/>
      <w:r>
        <w:rPr>
          <w:rFonts w:hint="eastAsia"/>
        </w:rPr>
        <w:t>服务管理</w:t>
      </w:r>
      <w:bookmarkEnd w:id="9"/>
    </w:p>
    <w:p w14:paraId="7B2497DB" w14:textId="4581888D" w:rsidR="00BB6DFB" w:rsidRDefault="00BB6DFB" w:rsidP="00BB6DFB">
      <w:pPr>
        <w:pStyle w:val="20"/>
      </w:pPr>
      <w:bookmarkStart w:id="10" w:name="_Toc513455730"/>
      <w:r>
        <w:rPr>
          <w:rFonts w:hint="eastAsia"/>
        </w:rPr>
        <w:t>marathon</w:t>
      </w:r>
      <w:bookmarkEnd w:id="10"/>
    </w:p>
    <w:p w14:paraId="15606071" w14:textId="4CD54D1E" w:rsidR="00BB6DFB" w:rsidRDefault="00BB6DFB" w:rsidP="00BB6DFB">
      <w:pPr>
        <w:pStyle w:val="3"/>
      </w:pPr>
      <w:bookmarkStart w:id="11" w:name="_Toc513455731"/>
      <w:r>
        <w:rPr>
          <w:rFonts w:hint="eastAsia"/>
        </w:rPr>
        <w:t>介绍</w:t>
      </w:r>
      <w:bookmarkEnd w:id="11"/>
    </w:p>
    <w:p w14:paraId="023E1EDE" w14:textId="2DE0DA3E" w:rsidR="00BB6DFB" w:rsidRDefault="00370828" w:rsidP="00BB6DFB">
      <w:r>
        <w:rPr>
          <w:rFonts w:hint="eastAsia"/>
        </w:rPr>
        <w:t>描述：</w:t>
      </w:r>
      <w:r w:rsidR="00BB6DFB">
        <w:rPr>
          <w:rFonts w:hint="eastAsia"/>
        </w:rPr>
        <w:t>介绍所有的前中端服务</w:t>
      </w:r>
      <w:r w:rsidR="00E33085">
        <w:rPr>
          <w:rFonts w:hint="eastAsia"/>
        </w:rPr>
        <w:t>，也就是将所有的服务统一放置</w:t>
      </w:r>
      <w:r w:rsidR="00E33085">
        <w:rPr>
          <w:rFonts w:hint="eastAsia"/>
        </w:rPr>
        <w:t>marathon</w:t>
      </w:r>
      <w:r w:rsidR="00E33085">
        <w:rPr>
          <w:rFonts w:hint="eastAsia"/>
        </w:rPr>
        <w:t>管理，方便对</w:t>
      </w:r>
      <w:r>
        <w:rPr>
          <w:rFonts w:hint="eastAsia"/>
        </w:rPr>
        <w:t>服务的启动、停止、修改配置参数等操作</w:t>
      </w:r>
    </w:p>
    <w:p w14:paraId="29FEA000" w14:textId="77777777" w:rsidR="00370828" w:rsidRDefault="00370828" w:rsidP="00BB6DFB"/>
    <w:p w14:paraId="3CEE7B5E" w14:textId="58C9FD0F" w:rsidR="00370828" w:rsidRDefault="00370828" w:rsidP="00370828">
      <w:pPr>
        <w:pStyle w:val="3"/>
      </w:pPr>
      <w:bookmarkStart w:id="12" w:name="_Toc513455732"/>
      <w:r>
        <w:rPr>
          <w:rFonts w:hint="eastAsia"/>
        </w:rPr>
        <w:t>操作</w:t>
      </w:r>
      <w:bookmarkEnd w:id="12"/>
    </w:p>
    <w:p w14:paraId="4B7DDD92" w14:textId="7C1B3CDC" w:rsidR="00370828" w:rsidRPr="00370828" w:rsidRDefault="00370828" w:rsidP="00370828">
      <w:r w:rsidRPr="00370828">
        <w:rPr>
          <w:rFonts w:hint="eastAsia"/>
          <w:lang w:val="en-GB"/>
        </w:rPr>
        <w:t>登陆</w:t>
      </w:r>
      <w:r w:rsidR="005A4755">
        <w:t>marathon</w:t>
      </w:r>
      <w:r w:rsidRPr="00370828">
        <w:rPr>
          <w:rFonts w:hint="eastAsia"/>
          <w:lang w:val="en-GB"/>
        </w:rPr>
        <w:t>服务器，使用</w:t>
      </w:r>
      <w:r w:rsidRPr="00370828">
        <w:rPr>
          <w:rFonts w:hint="eastAsia"/>
          <w:lang w:val="en-GB"/>
        </w:rPr>
        <w:t xml:space="preserve">docker ps </w:t>
      </w:r>
      <w:r w:rsidRPr="00370828">
        <w:rPr>
          <w:rFonts w:hint="eastAsia"/>
          <w:lang w:val="en-GB"/>
        </w:rPr>
        <w:t>检查</w:t>
      </w:r>
      <w:r w:rsidRPr="00370828">
        <w:rPr>
          <w:rFonts w:hint="eastAsia"/>
          <w:lang w:val="en-GB"/>
        </w:rPr>
        <w:t>marathon</w:t>
      </w:r>
      <w:r w:rsidRPr="00370828">
        <w:rPr>
          <w:rFonts w:hint="eastAsia"/>
          <w:lang w:val="en-GB"/>
        </w:rPr>
        <w:t>是否在运行状态</w:t>
      </w:r>
    </w:p>
    <w:p w14:paraId="36A9FE1C" w14:textId="77777777" w:rsidR="00370828" w:rsidRPr="00D67220" w:rsidRDefault="00370828" w:rsidP="00370828">
      <w:pPr>
        <w:rPr>
          <w:rStyle w:val="af7"/>
        </w:rPr>
      </w:pPr>
      <w:r w:rsidRPr="00D67220">
        <w:rPr>
          <w:rStyle w:val="af7"/>
          <w:rFonts w:hint="eastAsia"/>
        </w:rPr>
        <w:t>命令：</w:t>
      </w:r>
    </w:p>
    <w:p w14:paraId="32864A5F" w14:textId="77777777" w:rsidR="00370828" w:rsidRPr="00D67220" w:rsidRDefault="00370828" w:rsidP="00370828">
      <w:pPr>
        <w:pStyle w:val="ad"/>
        <w:rPr>
          <w:rStyle w:val="af7"/>
          <w:b w:val="0"/>
        </w:rPr>
      </w:pPr>
      <w:r w:rsidRPr="00D67220">
        <w:rPr>
          <w:rStyle w:val="af7"/>
          <w:rFonts w:hint="eastAsia"/>
          <w:b w:val="0"/>
        </w:rPr>
        <w:t xml:space="preserve">docker ps </w:t>
      </w:r>
      <w:r w:rsidRPr="00D67220">
        <w:rPr>
          <w:rStyle w:val="af7"/>
          <w:b w:val="0"/>
        </w:rPr>
        <w:t xml:space="preserve">## </w:t>
      </w:r>
      <w:r w:rsidRPr="00D67220">
        <w:rPr>
          <w:rStyle w:val="af7"/>
          <w:rFonts w:hint="eastAsia"/>
          <w:b w:val="0"/>
        </w:rPr>
        <w:t>检查marathon是否启动</w:t>
      </w:r>
    </w:p>
    <w:p w14:paraId="64DFDBF3" w14:textId="77777777" w:rsidR="00370828" w:rsidRPr="00D67220" w:rsidRDefault="00370828" w:rsidP="00370828">
      <w:pPr>
        <w:pStyle w:val="ad"/>
        <w:rPr>
          <w:rStyle w:val="af7"/>
          <w:b w:val="0"/>
        </w:rPr>
      </w:pPr>
      <w:r w:rsidRPr="00D67220">
        <w:rPr>
          <w:rStyle w:val="af7"/>
          <w:rFonts w:hint="eastAsia"/>
          <w:b w:val="0"/>
        </w:rPr>
        <w:t xml:space="preserve">docker logs </w:t>
      </w:r>
      <w:r w:rsidRPr="00D67220">
        <w:rPr>
          <w:rStyle w:val="af7"/>
          <w:b w:val="0"/>
        </w:rPr>
        <w:t xml:space="preserve">--tail  100 -f  </w:t>
      </w:r>
      <w:r w:rsidRPr="0031602D">
        <w:rPr>
          <w:rStyle w:val="af7"/>
          <w:b w:val="0"/>
          <w:highlight w:val="red"/>
        </w:rPr>
        <w:t>marathon-id</w:t>
      </w:r>
      <w:r w:rsidRPr="00D67220">
        <w:rPr>
          <w:rStyle w:val="af7"/>
          <w:b w:val="0"/>
        </w:rPr>
        <w:t xml:space="preserve">  ## </w:t>
      </w:r>
      <w:r w:rsidRPr="00D67220">
        <w:rPr>
          <w:rStyle w:val="af7"/>
          <w:rFonts w:hint="eastAsia"/>
          <w:b w:val="0"/>
        </w:rPr>
        <w:t>检查marathon运行日志</w:t>
      </w:r>
    </w:p>
    <w:p w14:paraId="7B05F761" w14:textId="77777777" w:rsidR="00370828" w:rsidRPr="00D67220" w:rsidRDefault="00370828" w:rsidP="00370828">
      <w:pPr>
        <w:pStyle w:val="ad"/>
        <w:rPr>
          <w:rStyle w:val="af7"/>
          <w:b w:val="0"/>
        </w:rPr>
      </w:pPr>
      <w:r w:rsidRPr="00D67220">
        <w:rPr>
          <w:rStyle w:val="af7"/>
          <w:rFonts w:hint="eastAsia"/>
          <w:b w:val="0"/>
        </w:rPr>
        <w:t xml:space="preserve">netstat </w:t>
      </w:r>
      <w:r w:rsidRPr="00D67220">
        <w:rPr>
          <w:rStyle w:val="af7"/>
          <w:b w:val="0"/>
        </w:rPr>
        <w:t xml:space="preserve"> -ltunp |grep 8080 </w:t>
      </w:r>
      <w:r w:rsidRPr="00D67220">
        <w:rPr>
          <w:rStyle w:val="af7"/>
          <w:rFonts w:hint="eastAsia"/>
          <w:b w:val="0"/>
        </w:rPr>
        <w:t>## 检查marathon端口是否被监听</w:t>
      </w:r>
      <w:r w:rsidRPr="00D67220">
        <w:rPr>
          <w:rStyle w:val="af7"/>
          <w:b w:val="0"/>
        </w:rPr>
        <w:t xml:space="preserve"> </w:t>
      </w:r>
    </w:p>
    <w:p w14:paraId="7360C399" w14:textId="77777777" w:rsidR="00370828" w:rsidRDefault="00370828" w:rsidP="00BB6DFB"/>
    <w:p w14:paraId="623CAD68" w14:textId="43AB7A74" w:rsidR="00370828" w:rsidRPr="00992EBE" w:rsidRDefault="00370828" w:rsidP="00370828">
      <w:pPr>
        <w:pStyle w:val="3"/>
      </w:pPr>
      <w:bookmarkStart w:id="13" w:name="_Toc513455733"/>
      <w:r>
        <w:rPr>
          <w:rFonts w:hint="eastAsia"/>
        </w:rPr>
        <w:t>访问</w:t>
      </w:r>
      <w:r>
        <w:rPr>
          <w:rFonts w:hint="eastAsia"/>
        </w:rPr>
        <w:t>marathon</w:t>
      </w:r>
      <w:bookmarkEnd w:id="13"/>
    </w:p>
    <w:p w14:paraId="1F3A6AEA" w14:textId="3C039A40" w:rsidR="00370828" w:rsidRDefault="00370828" w:rsidP="00370828">
      <w:pPr>
        <w:rPr>
          <w:lang w:val="en-GB"/>
        </w:rPr>
      </w:pPr>
      <w:r>
        <w:rPr>
          <w:rFonts w:hint="eastAsia"/>
          <w:lang w:val="en-GB"/>
        </w:rPr>
        <w:t>用一台可以访问</w:t>
      </w:r>
      <w:r w:rsidR="0075648B">
        <w:rPr>
          <w:lang w:val="en-GB"/>
        </w:rPr>
        <w:t>marathon</w:t>
      </w:r>
      <w:r>
        <w:rPr>
          <w:rFonts w:hint="eastAsia"/>
          <w:lang w:val="en-GB"/>
        </w:rPr>
        <w:t>内网</w:t>
      </w:r>
      <w:r>
        <w:rPr>
          <w:rFonts w:hint="eastAsia"/>
          <w:lang w:val="en-GB"/>
        </w:rPr>
        <w:t>ip</w:t>
      </w:r>
      <w:r>
        <w:rPr>
          <w:rFonts w:hint="eastAsia"/>
          <w:lang w:val="en-GB"/>
        </w:rPr>
        <w:t>的电脑，输入</w:t>
      </w:r>
      <w:r>
        <w:rPr>
          <w:rFonts w:hint="eastAsia"/>
          <w:lang w:val="en-GB"/>
        </w:rPr>
        <w:t>ip+</w:t>
      </w:r>
      <w:r>
        <w:rPr>
          <w:rFonts w:hint="eastAsia"/>
          <w:lang w:val="en-GB"/>
        </w:rPr>
        <w:t>端口即可访问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</w:p>
    <w:p w14:paraId="1AFB4918" w14:textId="77777777" w:rsidR="00370828" w:rsidRDefault="00370828" w:rsidP="00370828">
      <w:pPr>
        <w:rPr>
          <w:lang w:val="en-GB"/>
        </w:rPr>
      </w:pPr>
    </w:p>
    <w:p w14:paraId="352FE44D" w14:textId="52FFBD9C" w:rsidR="00370828" w:rsidRDefault="00370828" w:rsidP="00370828">
      <w:pPr>
        <w:rPr>
          <w:lang w:val="en-GB"/>
        </w:rPr>
      </w:pPr>
      <w:r>
        <w:rPr>
          <w:rFonts w:hint="eastAsia"/>
          <w:lang w:val="en-GB"/>
        </w:rPr>
        <w:t>浏览器输入：</w:t>
      </w:r>
    </w:p>
    <w:p w14:paraId="580803E6" w14:textId="2EA93686" w:rsidR="00370828" w:rsidRPr="00D67220" w:rsidRDefault="005A4755" w:rsidP="00370828">
      <w:pPr>
        <w:pStyle w:val="ad"/>
        <w:rPr>
          <w:rStyle w:val="af8"/>
        </w:rPr>
      </w:pPr>
      <w:hyperlink r:id="rId16" w:history="1">
        <w:r w:rsidRPr="00A86EA8">
          <w:rPr>
            <w:rStyle w:val="a4"/>
          </w:rPr>
          <w:t>http://</w:t>
        </w:r>
        <w:r w:rsidRPr="00A86EA8">
          <w:rPr>
            <w:rStyle w:val="a4"/>
            <w:lang w:val="en-GB"/>
          </w:rPr>
          <w:t>marathon</w:t>
        </w:r>
      </w:hyperlink>
      <w:r>
        <w:rPr>
          <w:lang w:val="en-GB"/>
        </w:rPr>
        <w:t>_ip</w:t>
      </w:r>
      <w:r w:rsidR="00370828" w:rsidRPr="00D67220">
        <w:rPr>
          <w:rStyle w:val="af8"/>
        </w:rPr>
        <w:t>:8080</w:t>
      </w:r>
    </w:p>
    <w:p w14:paraId="48C54548" w14:textId="77777777" w:rsidR="00370828" w:rsidRDefault="00370828" w:rsidP="00370828">
      <w:pPr>
        <w:rPr>
          <w:lang w:val="en-GB"/>
        </w:rPr>
      </w:pPr>
    </w:p>
    <w:p w14:paraId="4558B3DF" w14:textId="20F4FB8C" w:rsidR="00BB6DFB" w:rsidRDefault="00370828" w:rsidP="00370828">
      <w:pPr>
        <w:pStyle w:val="10"/>
      </w:pPr>
      <w:r>
        <w:rPr>
          <w:rFonts w:hint="eastAsia"/>
        </w:rPr>
        <w:lastRenderedPageBreak/>
        <w:t>备注</w:t>
      </w:r>
    </w:p>
    <w:p w14:paraId="7162F7DB" w14:textId="081212E6" w:rsidR="00370828" w:rsidRPr="00370828" w:rsidRDefault="00370828" w:rsidP="00370828">
      <w:pPr>
        <w:pStyle w:val="10"/>
      </w:pPr>
      <w:r>
        <w:rPr>
          <w:rFonts w:hint="eastAsia"/>
        </w:rPr>
        <w:t>确保可以</w:t>
      </w:r>
      <w:r>
        <w:rPr>
          <w:rFonts w:hint="eastAsia"/>
        </w:rPr>
        <w:t>ping</w:t>
      </w:r>
      <w:r>
        <w:rPr>
          <w:rFonts w:hint="eastAsia"/>
        </w:rPr>
        <w:t>通</w:t>
      </w:r>
      <w:r w:rsidR="005A4755">
        <w:rPr>
          <w:lang w:val="en-GB"/>
        </w:rPr>
        <w:t>marathon</w:t>
      </w:r>
      <w:r w:rsidR="005A4755">
        <w:rPr>
          <w:rFonts w:hint="eastAsia"/>
          <w:lang w:val="en-GB"/>
        </w:rPr>
        <w:t>服务器</w:t>
      </w:r>
      <w:r>
        <w:rPr>
          <w:rFonts w:hint="eastAsia"/>
          <w:lang w:val="en-GB"/>
        </w:rPr>
        <w:t>并且可以</w:t>
      </w:r>
      <w:r>
        <w:rPr>
          <w:rFonts w:hint="eastAsia"/>
          <w:lang w:val="en-GB"/>
        </w:rPr>
        <w:t>telnet</w:t>
      </w:r>
      <w:r>
        <w:rPr>
          <w:rFonts w:hint="eastAsia"/>
          <w:lang w:val="en-GB"/>
        </w:rPr>
        <w:t>通</w:t>
      </w:r>
      <w:r>
        <w:rPr>
          <w:rFonts w:hint="eastAsia"/>
          <w:lang w:val="en-GB"/>
        </w:rPr>
        <w:t>8080</w:t>
      </w:r>
      <w:r>
        <w:rPr>
          <w:rFonts w:hint="eastAsia"/>
          <w:lang w:val="en-GB"/>
        </w:rPr>
        <w:t>端口</w:t>
      </w:r>
    </w:p>
    <w:p w14:paraId="3493CEBC" w14:textId="77777777" w:rsidR="00370828" w:rsidRDefault="00370828" w:rsidP="00370828">
      <w:pPr>
        <w:pStyle w:val="10"/>
        <w:numPr>
          <w:ilvl w:val="0"/>
          <w:numId w:val="0"/>
        </w:numPr>
        <w:ind w:left="420" w:hanging="420"/>
        <w:rPr>
          <w:lang w:val="en-GB"/>
        </w:rPr>
      </w:pPr>
    </w:p>
    <w:p w14:paraId="256EC2E3" w14:textId="71A9BDD4" w:rsidR="00370828" w:rsidRDefault="00370828" w:rsidP="00370828">
      <w:pPr>
        <w:pStyle w:val="3"/>
        <w:rPr>
          <w:lang w:val="en-GB"/>
        </w:rPr>
      </w:pPr>
      <w:bookmarkStart w:id="14" w:name="_Toc513455734"/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的启动与关闭</w:t>
      </w:r>
      <w:bookmarkEnd w:id="14"/>
    </w:p>
    <w:p w14:paraId="47415B6A" w14:textId="77777777" w:rsidR="00370828" w:rsidRPr="00992EBE" w:rsidRDefault="00370828" w:rsidP="00370828">
      <w:pPr>
        <w:rPr>
          <w:rStyle w:val="af8"/>
        </w:rPr>
      </w:pPr>
      <w:r w:rsidRPr="00992EBE">
        <w:rPr>
          <w:rStyle w:val="af8"/>
          <w:rFonts w:hint="eastAsia"/>
        </w:rPr>
        <w:t>启动：</w:t>
      </w:r>
    </w:p>
    <w:p w14:paraId="315CBE89" w14:textId="61F3AFB9" w:rsidR="00370828" w:rsidRPr="00370828" w:rsidRDefault="00370828" w:rsidP="00370828">
      <w:pPr>
        <w:rPr>
          <w:rStyle w:val="af8"/>
          <w:i w:val="0"/>
          <w:iCs w:val="0"/>
          <w:color w:val="auto"/>
          <w:lang w:val="en-GB"/>
        </w:rPr>
      </w:pPr>
      <w:r w:rsidRPr="00992EBE">
        <w:rPr>
          <w:rStyle w:val="af8"/>
          <w:rFonts w:hint="eastAsia"/>
        </w:rPr>
        <w:t>登陆</w:t>
      </w:r>
      <w:r w:rsidR="005A4755">
        <w:rPr>
          <w:rFonts w:hint="eastAsia"/>
          <w:lang w:val="en-GB"/>
        </w:rPr>
        <w:t>marathon</w:t>
      </w:r>
      <w:r w:rsidRPr="00992EBE">
        <w:rPr>
          <w:rStyle w:val="af8"/>
          <w:rFonts w:hint="eastAsia"/>
        </w:rPr>
        <w:t>服务器，切换到</w:t>
      </w:r>
      <w:r w:rsidRPr="00992EBE">
        <w:rPr>
          <w:rStyle w:val="af8"/>
        </w:rPr>
        <w:t>/apps/svr</w:t>
      </w:r>
      <w:r w:rsidRPr="00992EBE">
        <w:rPr>
          <w:rStyle w:val="af8"/>
          <w:rFonts w:hint="eastAsia"/>
        </w:rPr>
        <w:t>目录下执行</w:t>
      </w:r>
      <w:r w:rsidRPr="00992EBE">
        <w:rPr>
          <w:rStyle w:val="af8"/>
        </w:rPr>
        <w:t>install_marathon.sh</w:t>
      </w:r>
      <w:r w:rsidRPr="00992EBE">
        <w:rPr>
          <w:rStyle w:val="af8"/>
          <w:rFonts w:hint="eastAsia"/>
        </w:rPr>
        <w:t>即可</w:t>
      </w:r>
    </w:p>
    <w:p w14:paraId="4E065D1E" w14:textId="77777777" w:rsidR="00370828" w:rsidRPr="00992EBE" w:rsidRDefault="00370828" w:rsidP="00370828">
      <w:pPr>
        <w:pStyle w:val="ad"/>
        <w:rPr>
          <w:rStyle w:val="af8"/>
        </w:rPr>
      </w:pPr>
      <w:r w:rsidRPr="00992EBE">
        <w:rPr>
          <w:rStyle w:val="af8"/>
        </w:rPr>
        <w:t>cd /apps/svr &amp;&amp; sh install_marathon.sh</w:t>
      </w:r>
    </w:p>
    <w:p w14:paraId="652F2F73" w14:textId="77777777" w:rsidR="00370828" w:rsidRDefault="00370828" w:rsidP="00370828">
      <w:pPr>
        <w:rPr>
          <w:lang w:val="en-GB"/>
        </w:rPr>
      </w:pPr>
    </w:p>
    <w:p w14:paraId="5E3C29AA" w14:textId="77777777" w:rsidR="00370828" w:rsidRPr="00992EBE" w:rsidRDefault="00370828" w:rsidP="00370828">
      <w:pPr>
        <w:rPr>
          <w:rStyle w:val="af8"/>
        </w:rPr>
      </w:pPr>
      <w:r w:rsidRPr="00992EBE">
        <w:rPr>
          <w:rStyle w:val="af8"/>
          <w:rFonts w:hint="eastAsia"/>
        </w:rPr>
        <w:t>关闭：</w:t>
      </w:r>
    </w:p>
    <w:p w14:paraId="45174542" w14:textId="77777777" w:rsidR="00370828" w:rsidRPr="00992EBE" w:rsidRDefault="00370828" w:rsidP="00370828">
      <w:pPr>
        <w:rPr>
          <w:rStyle w:val="af8"/>
        </w:rPr>
      </w:pPr>
      <w:r w:rsidRPr="00992EBE">
        <w:rPr>
          <w:rStyle w:val="af8"/>
          <w:rFonts w:hint="eastAsia"/>
        </w:rPr>
        <w:t>可以使用</w:t>
      </w:r>
      <w:r w:rsidRPr="00992EBE">
        <w:rPr>
          <w:rStyle w:val="af8"/>
          <w:rFonts w:hint="eastAsia"/>
        </w:rPr>
        <w:t>docker rm</w:t>
      </w:r>
      <w:r w:rsidRPr="00992EBE">
        <w:rPr>
          <w:rStyle w:val="af8"/>
          <w:rFonts w:hint="eastAsia"/>
        </w:rPr>
        <w:t>进行关闭</w:t>
      </w:r>
      <w:r w:rsidRPr="00992EBE">
        <w:rPr>
          <w:rStyle w:val="af8"/>
          <w:rFonts w:hint="eastAsia"/>
        </w:rPr>
        <w:t>marathon</w:t>
      </w:r>
    </w:p>
    <w:p w14:paraId="28C8E166" w14:textId="77777777" w:rsidR="00370828" w:rsidRDefault="00370828" w:rsidP="00370828">
      <w:pPr>
        <w:pStyle w:val="ad"/>
        <w:rPr>
          <w:rStyle w:val="af8"/>
        </w:rPr>
      </w:pPr>
      <w:r w:rsidRPr="00992EBE">
        <w:rPr>
          <w:rStyle w:val="af8"/>
          <w:rFonts w:hint="eastAsia"/>
        </w:rPr>
        <w:t>docker rm marathon</w:t>
      </w:r>
    </w:p>
    <w:p w14:paraId="17E45A5D" w14:textId="77777777" w:rsidR="00370828" w:rsidRPr="00370828" w:rsidRDefault="00370828" w:rsidP="00370828">
      <w:pPr>
        <w:rPr>
          <w:lang w:val="en-GB"/>
        </w:rPr>
      </w:pPr>
    </w:p>
    <w:p w14:paraId="253747F9" w14:textId="440F85D2" w:rsidR="00370828" w:rsidRDefault="00370828" w:rsidP="008E29C1">
      <w:pPr>
        <w:pStyle w:val="20"/>
      </w:pPr>
      <w:bookmarkStart w:id="15" w:name="_Toc513455735"/>
      <w:r>
        <w:t>frontend</w:t>
      </w:r>
      <w:r>
        <w:rPr>
          <w:rFonts w:hint="eastAsia"/>
        </w:rPr>
        <w:t>服务</w:t>
      </w:r>
      <w:bookmarkEnd w:id="15"/>
    </w:p>
    <w:p w14:paraId="45CDC715" w14:textId="025B54AA" w:rsidR="008E29C1" w:rsidRPr="008E29C1" w:rsidRDefault="008E29C1" w:rsidP="008E29C1">
      <w:pPr>
        <w:pStyle w:val="3"/>
      </w:pPr>
      <w:bookmarkStart w:id="16" w:name="_Toc513455736"/>
      <w:r>
        <w:rPr>
          <w:rFonts w:hint="eastAsia"/>
        </w:rPr>
        <w:t>介绍</w:t>
      </w:r>
      <w:bookmarkEnd w:id="16"/>
    </w:p>
    <w:p w14:paraId="2F45B676" w14:textId="1C0F5A65" w:rsidR="008E29C1" w:rsidRPr="008E29C1" w:rsidRDefault="008E29C1" w:rsidP="008E29C1">
      <w:pPr>
        <w:rPr>
          <w:lang w:val="en-GB"/>
        </w:rPr>
      </w:pPr>
      <w:r>
        <w:rPr>
          <w:rFonts w:hint="eastAsia"/>
        </w:rPr>
        <w:t>服务：</w:t>
      </w:r>
      <w:r>
        <w:rPr>
          <w:rFonts w:hint="eastAsia"/>
        </w:rPr>
        <w:t>frontend</w:t>
      </w:r>
    </w:p>
    <w:p w14:paraId="20759F4A" w14:textId="533A1187" w:rsidR="008E29C1" w:rsidRDefault="008E29C1" w:rsidP="008E29C1">
      <w:r>
        <w:rPr>
          <w:rFonts w:hint="eastAsia"/>
        </w:rPr>
        <w:t>描述：主要是前端页面的展示。</w:t>
      </w:r>
    </w:p>
    <w:p w14:paraId="04CB9DAE" w14:textId="75962283" w:rsidR="008E29C1" w:rsidRDefault="008E29C1" w:rsidP="008E29C1"/>
    <w:p w14:paraId="531C1CAB" w14:textId="7884A43C" w:rsidR="008E29C1" w:rsidRDefault="008E29C1" w:rsidP="008E29C1">
      <w:pPr>
        <w:pStyle w:val="3"/>
      </w:pPr>
      <w:bookmarkStart w:id="17" w:name="_Toc513455737"/>
      <w:r>
        <w:rPr>
          <w:rFonts w:hint="eastAsia"/>
        </w:rPr>
        <w:t>操作</w:t>
      </w:r>
      <w:bookmarkEnd w:id="17"/>
    </w:p>
    <w:p w14:paraId="139D8304" w14:textId="02F8D6F1" w:rsidR="008E29C1" w:rsidRDefault="008E29C1" w:rsidP="008E29C1">
      <w:r>
        <w:rPr>
          <w:rFonts w:hint="eastAsia"/>
        </w:rPr>
        <w:t>状态</w:t>
      </w:r>
    </w:p>
    <w:p w14:paraId="7033474F" w14:textId="77777777" w:rsidR="008E29C1" w:rsidRDefault="008E29C1" w:rsidP="008E29C1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>
        <w:rPr>
          <w:rFonts w:hint="eastAsia"/>
          <w:lang w:val="en-GB"/>
        </w:rPr>
        <w:t>frontend</w:t>
      </w:r>
      <w:r>
        <w:rPr>
          <w:rFonts w:hint="eastAsia"/>
        </w:rPr>
        <w:t>在</w:t>
      </w:r>
      <w:r>
        <w:t>ucloud/mid-end</w:t>
      </w:r>
      <w:r>
        <w:rPr>
          <w:rFonts w:hint="eastAsia"/>
        </w:rPr>
        <w:t>下</w:t>
      </w:r>
    </w:p>
    <w:p w14:paraId="1F5A8F1B" w14:textId="0A07A1D8" w:rsidR="008E29C1" w:rsidRDefault="008E29C1" w:rsidP="008E29C1">
      <w:r w:rsidRPr="00207E2F">
        <w:rPr>
          <w:noProof/>
        </w:rPr>
        <w:drawing>
          <wp:inline distT="0" distB="0" distL="0" distR="0" wp14:anchorId="61D88F51" wp14:editId="4BFF0AF0">
            <wp:extent cx="6296660" cy="2571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B4B7" w14:textId="77777777" w:rsidR="008E29C1" w:rsidRDefault="008E29C1" w:rsidP="008E29C1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59EEAA78" w14:textId="77777777" w:rsidR="008E29C1" w:rsidRDefault="008E29C1" w:rsidP="008E29C1"/>
    <w:p w14:paraId="340E9D34" w14:textId="77777777" w:rsidR="008E29C1" w:rsidRPr="00207E2F" w:rsidRDefault="008E29C1" w:rsidP="008E29C1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2FB1A50A" w14:textId="77777777" w:rsidR="008E29C1" w:rsidRPr="00207E2F" w:rsidRDefault="008E29C1" w:rsidP="00421833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 ps ## 可以查看当前运行的容器</w:t>
      </w:r>
    </w:p>
    <w:p w14:paraId="4D153F9B" w14:textId="77777777" w:rsidR="008E29C1" w:rsidRPr="00207E2F" w:rsidRDefault="008E29C1" w:rsidP="00421833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front_id  ## </w:t>
      </w:r>
      <w:r w:rsidRPr="00207E2F">
        <w:rPr>
          <w:rStyle w:val="af8"/>
          <w:rFonts w:hint="eastAsia"/>
        </w:rPr>
        <w:t>查看frontend的运行日志</w:t>
      </w:r>
    </w:p>
    <w:p w14:paraId="12538457" w14:textId="77777777" w:rsidR="008E29C1" w:rsidRDefault="008E29C1" w:rsidP="008E29C1"/>
    <w:p w14:paraId="43360862" w14:textId="5849AE7B" w:rsidR="008E29C1" w:rsidRDefault="008E29C1" w:rsidP="008E29C1">
      <w:pPr>
        <w:pStyle w:val="3"/>
      </w:pPr>
      <w:bookmarkStart w:id="18" w:name="_Toc513455738"/>
      <w:r>
        <w:rPr>
          <w:rFonts w:hint="eastAsia"/>
        </w:rPr>
        <w:t>frontend</w:t>
      </w:r>
      <w:r>
        <w:rPr>
          <w:rFonts w:hint="eastAsia"/>
        </w:rPr>
        <w:t>的启动与关闭</w:t>
      </w:r>
      <w:bookmarkEnd w:id="18"/>
    </w:p>
    <w:p w14:paraId="43A98CD1" w14:textId="77777777" w:rsidR="008E29C1" w:rsidRDefault="008E29C1" w:rsidP="008E29C1">
      <w:r>
        <w:rPr>
          <w:rFonts w:hint="eastAsia"/>
        </w:rPr>
        <w:t>启动：</w:t>
      </w:r>
    </w:p>
    <w:p w14:paraId="5A8BF5EE" w14:textId="77777777" w:rsidR="008E29C1" w:rsidRDefault="008E29C1" w:rsidP="008E29C1">
      <w:r>
        <w:rPr>
          <w:rFonts w:hint="eastAsia"/>
        </w:rPr>
        <w:t>切换到</w:t>
      </w:r>
      <w:r>
        <w:t>/apps/svr/</w:t>
      </w:r>
      <w:r w:rsidRPr="00F95E62">
        <w:t>growing-frontend</w:t>
      </w:r>
      <w:r>
        <w:rPr>
          <w:rFonts w:hint="eastAsia"/>
        </w:rPr>
        <w:t>下执行</w:t>
      </w:r>
      <w:r>
        <w:t>install.sh</w:t>
      </w:r>
      <w:r>
        <w:rPr>
          <w:rFonts w:hint="eastAsia"/>
        </w:rPr>
        <w:t>即可</w:t>
      </w:r>
    </w:p>
    <w:p w14:paraId="46669AA8" w14:textId="77777777" w:rsidR="008E29C1" w:rsidRDefault="008E29C1" w:rsidP="008E29C1">
      <w:pPr>
        <w:pStyle w:val="ad"/>
      </w:pPr>
      <w:r>
        <w:t>cd /apps/svr/</w:t>
      </w:r>
      <w:r w:rsidRPr="00F95E62">
        <w:t>growing-frontend</w:t>
      </w:r>
      <w:r>
        <w:t xml:space="preserve"> &amp;&amp; sh </w:t>
      </w:r>
      <w:r w:rsidRPr="00F95E62">
        <w:t>install.sh</w:t>
      </w:r>
    </w:p>
    <w:p w14:paraId="6947E7C9" w14:textId="77777777" w:rsidR="008E29C1" w:rsidRDefault="008E29C1" w:rsidP="008E29C1"/>
    <w:p w14:paraId="7A439815" w14:textId="42D8E1BA" w:rsidR="008E29C1" w:rsidRDefault="008E29C1" w:rsidP="008E29C1">
      <w:r>
        <w:rPr>
          <w:rFonts w:hint="eastAsia"/>
        </w:rPr>
        <w:t>停止：</w:t>
      </w:r>
    </w:p>
    <w:p w14:paraId="74BE47E4" w14:textId="235D161B" w:rsidR="008E29C1" w:rsidRDefault="008E29C1" w:rsidP="008E29C1">
      <w:r w:rsidRPr="00F95E62">
        <w:rPr>
          <w:noProof/>
        </w:rPr>
        <w:drawing>
          <wp:inline distT="0" distB="0" distL="0" distR="0" wp14:anchorId="4525D39D" wp14:editId="573404A7">
            <wp:extent cx="6296660" cy="2200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539D" w14:textId="77777777" w:rsidR="008E29C1" w:rsidRDefault="008E29C1" w:rsidP="008E29C1"/>
    <w:p w14:paraId="61200E5B" w14:textId="41648A8A" w:rsidR="008E29C1" w:rsidRPr="008E29C1" w:rsidRDefault="008E29C1" w:rsidP="008E29C1">
      <w:pPr>
        <w:pStyle w:val="3"/>
      </w:pPr>
      <w:bookmarkStart w:id="19" w:name="_Toc513455739"/>
      <w:r>
        <w:rPr>
          <w:rFonts w:hint="eastAsia"/>
        </w:rPr>
        <w:t>frontend</w:t>
      </w:r>
      <w:r>
        <w:rPr>
          <w:rFonts w:hint="eastAsia"/>
        </w:rPr>
        <w:t>的基本操作</w:t>
      </w:r>
      <w:bookmarkEnd w:id="19"/>
    </w:p>
    <w:p w14:paraId="55D32CED" w14:textId="77777777" w:rsidR="008E29C1" w:rsidRDefault="008E29C1" w:rsidP="008E29C1">
      <w:r>
        <w:rPr>
          <w:rFonts w:hint="eastAsia"/>
        </w:rPr>
        <w:t>在执行启动</w:t>
      </w:r>
      <w:r w:rsidRPr="00F95E62">
        <w:t>install</w:t>
      </w:r>
      <w:r>
        <w:t>.sh</w:t>
      </w:r>
      <w:r>
        <w:rPr>
          <w:rFonts w:hint="eastAsia"/>
        </w:rPr>
        <w:t>服务的时候它会调用当前目录下的</w:t>
      </w:r>
      <w:r>
        <w:rPr>
          <w:rFonts w:hint="eastAsia"/>
        </w:rPr>
        <w:t>package</w:t>
      </w:r>
      <w:r>
        <w:t>.json</w:t>
      </w:r>
      <w:r>
        <w:rPr>
          <w:rFonts w:hint="eastAsia"/>
        </w:rPr>
        <w:t>这个文件是</w:t>
      </w:r>
      <w:r>
        <w:rPr>
          <w:rFonts w:hint="eastAsia"/>
        </w:rPr>
        <w:t>frontend</w:t>
      </w:r>
      <w:r>
        <w:rPr>
          <w:rFonts w:hint="eastAsia"/>
        </w:rPr>
        <w:t>的所有配置信息，也就是说是</w:t>
      </w:r>
      <w:r>
        <w:rPr>
          <w:rFonts w:hint="eastAsia"/>
        </w:rPr>
        <w:t>frontend</w:t>
      </w:r>
      <w:r>
        <w:rPr>
          <w:rFonts w:hint="eastAsia"/>
        </w:rPr>
        <w:t>的配置文件，执行成功后会在</w:t>
      </w:r>
      <w:r>
        <w:rPr>
          <w:rFonts w:hint="eastAsia"/>
        </w:rPr>
        <w:t>marathon</w:t>
      </w:r>
      <w:r>
        <w:rPr>
          <w:rFonts w:hint="eastAsia"/>
        </w:rPr>
        <w:t>界面看到</w:t>
      </w:r>
      <w:r>
        <w:rPr>
          <w:rFonts w:hint="eastAsia"/>
        </w:rPr>
        <w:t>frontend</w:t>
      </w:r>
      <w:r>
        <w:rPr>
          <w:rFonts w:hint="eastAsia"/>
        </w:rPr>
        <w:t>的状态信息，前提是</w:t>
      </w:r>
      <w:r>
        <w:rPr>
          <w:rFonts w:hint="eastAsia"/>
        </w:rPr>
        <w:t>marathon</w:t>
      </w:r>
      <w:r>
        <w:rPr>
          <w:rFonts w:hint="eastAsia"/>
        </w:rPr>
        <w:t>界面没有该服务，如果该服务已经正常运行，并不会影响当前运行的服务</w:t>
      </w:r>
    </w:p>
    <w:p w14:paraId="4C1B8CD8" w14:textId="77777777" w:rsidR="008E29C1" w:rsidRDefault="008E29C1" w:rsidP="008E29C1">
      <w:r>
        <w:rPr>
          <w:rFonts w:hint="eastAsia"/>
        </w:rPr>
        <w:t>修改配置：</w:t>
      </w:r>
    </w:p>
    <w:p w14:paraId="75BF452D" w14:textId="1A2E4B3A" w:rsidR="008E29C1" w:rsidRDefault="008E29C1" w:rsidP="008E29C1">
      <w:r w:rsidRPr="00E531E2">
        <w:rPr>
          <w:noProof/>
        </w:rPr>
        <w:drawing>
          <wp:inline distT="0" distB="0" distL="0" distR="0" wp14:anchorId="7D089FF2" wp14:editId="4EED09BD">
            <wp:extent cx="6296660" cy="3200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9A37" w14:textId="77777777" w:rsidR="008E29C1" w:rsidRDefault="008E29C1" w:rsidP="008E29C1">
      <w:r>
        <w:rPr>
          <w:rFonts w:hint="eastAsia"/>
        </w:rPr>
        <w:lastRenderedPageBreak/>
        <w:t>点击配置</w:t>
      </w:r>
      <w:r>
        <w:t>—</w:t>
      </w:r>
      <w:r>
        <w:rPr>
          <w:rFonts w:hint="eastAsia"/>
        </w:rPr>
        <w:t>点击编辑会进入设置参数的界面</w:t>
      </w:r>
    </w:p>
    <w:p w14:paraId="57F71EDF" w14:textId="1C23D83A" w:rsidR="008E29C1" w:rsidRDefault="008E29C1" w:rsidP="008E29C1">
      <w:r w:rsidRPr="00E531E2">
        <w:rPr>
          <w:noProof/>
        </w:rPr>
        <w:drawing>
          <wp:inline distT="0" distB="0" distL="0" distR="0" wp14:anchorId="262AD8F4" wp14:editId="54D1BEBD">
            <wp:extent cx="6296660" cy="5899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822D" w14:textId="77777777" w:rsidR="008E29C1" w:rsidRDefault="008E29C1" w:rsidP="008E29C1">
      <w:r>
        <w:rPr>
          <w:rFonts w:hint="eastAsia"/>
        </w:rPr>
        <w:t>同时也支持</w:t>
      </w:r>
      <w:r>
        <w:rPr>
          <w:rFonts w:hint="eastAsia"/>
        </w:rPr>
        <w:t>json</w:t>
      </w:r>
      <w:r>
        <w:rPr>
          <w:rFonts w:hint="eastAsia"/>
        </w:rPr>
        <w:t>模式显示</w:t>
      </w:r>
    </w:p>
    <w:p w14:paraId="0D8F380C" w14:textId="77777777" w:rsidR="008E29C1" w:rsidRDefault="008E29C1" w:rsidP="008E29C1"/>
    <w:p w14:paraId="19CCCE38" w14:textId="2CF4A26F" w:rsidR="008E29C1" w:rsidRDefault="008E29C1" w:rsidP="008E29C1">
      <w:pPr>
        <w:pStyle w:val="20"/>
      </w:pPr>
      <w:bookmarkStart w:id="20" w:name="_Toc513455740"/>
      <w:r>
        <w:rPr>
          <w:rFonts w:hint="eastAsia"/>
        </w:rPr>
        <w:t>gateway</w:t>
      </w:r>
      <w:r>
        <w:rPr>
          <w:rFonts w:hint="eastAsia"/>
        </w:rPr>
        <w:t>服务</w:t>
      </w:r>
      <w:bookmarkEnd w:id="20"/>
    </w:p>
    <w:p w14:paraId="40083BF0" w14:textId="031718A3" w:rsidR="008E29C1" w:rsidRDefault="008E29C1" w:rsidP="008E29C1">
      <w:pPr>
        <w:pStyle w:val="3"/>
      </w:pPr>
      <w:bookmarkStart w:id="21" w:name="_Toc513455741"/>
      <w:r>
        <w:rPr>
          <w:rFonts w:hint="eastAsia"/>
        </w:rPr>
        <w:t>介绍：</w:t>
      </w:r>
      <w:bookmarkEnd w:id="21"/>
    </w:p>
    <w:p w14:paraId="5B51B91E" w14:textId="77777777" w:rsidR="008E29C1" w:rsidRDefault="008E29C1" w:rsidP="008E29C1">
      <w:r>
        <w:rPr>
          <w:rFonts w:hint="eastAsia"/>
        </w:rPr>
        <w:t>服务：</w:t>
      </w:r>
      <w:r>
        <w:rPr>
          <w:rFonts w:hint="eastAsia"/>
        </w:rPr>
        <w:t>gate</w:t>
      </w:r>
      <w:r>
        <w:t>way</w:t>
      </w:r>
    </w:p>
    <w:p w14:paraId="69378BCA" w14:textId="77777777" w:rsidR="008E29C1" w:rsidRDefault="008E29C1" w:rsidP="008E29C1">
      <w:r>
        <w:rPr>
          <w:rFonts w:hint="eastAsia"/>
        </w:rPr>
        <w:t>介绍：主要是链接</w:t>
      </w:r>
      <w:r>
        <w:rPr>
          <w:rFonts w:hint="eastAsia"/>
        </w:rPr>
        <w:t>account</w:t>
      </w:r>
      <w:r>
        <w:rPr>
          <w:rFonts w:hint="eastAsia"/>
        </w:rPr>
        <w:t>／</w:t>
      </w:r>
      <w:r>
        <w:rPr>
          <w:rFonts w:hint="eastAsia"/>
        </w:rPr>
        <w:t>backend</w:t>
      </w:r>
      <w:r>
        <w:rPr>
          <w:rFonts w:hint="eastAsia"/>
        </w:rPr>
        <w:t>和</w:t>
      </w:r>
      <w:r>
        <w:rPr>
          <w:rFonts w:hint="eastAsia"/>
        </w:rPr>
        <w:t>frontend</w:t>
      </w:r>
    </w:p>
    <w:p w14:paraId="7C2719D6" w14:textId="77777777" w:rsidR="008E29C1" w:rsidRPr="008E29C1" w:rsidRDefault="008E29C1" w:rsidP="008E29C1"/>
    <w:p w14:paraId="610FF3F6" w14:textId="66D93B36" w:rsidR="008E29C1" w:rsidRDefault="008E29C1" w:rsidP="008E29C1">
      <w:pPr>
        <w:pStyle w:val="3"/>
      </w:pPr>
      <w:bookmarkStart w:id="22" w:name="_Toc513455742"/>
      <w:r>
        <w:rPr>
          <w:rFonts w:hint="eastAsia"/>
        </w:rPr>
        <w:t>状态：</w:t>
      </w:r>
      <w:bookmarkEnd w:id="22"/>
    </w:p>
    <w:p w14:paraId="28B2939A" w14:textId="77777777" w:rsidR="008E29C1" w:rsidRDefault="008E29C1" w:rsidP="008E29C1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>
        <w:rPr>
          <w:lang w:val="en-GB"/>
        </w:rPr>
        <w:t>gateway</w:t>
      </w:r>
      <w:r>
        <w:rPr>
          <w:rFonts w:hint="eastAsia"/>
        </w:rPr>
        <w:t>在</w:t>
      </w:r>
      <w:r>
        <w:t>ucloud/mid-end</w:t>
      </w:r>
      <w:r>
        <w:rPr>
          <w:rFonts w:hint="eastAsia"/>
        </w:rPr>
        <w:t>下</w:t>
      </w:r>
    </w:p>
    <w:p w14:paraId="68E651B3" w14:textId="59DCD4D1" w:rsidR="008E29C1" w:rsidRDefault="008E29C1" w:rsidP="008E29C1">
      <w:r w:rsidRPr="007E0DA8">
        <w:rPr>
          <w:noProof/>
        </w:rPr>
        <w:lastRenderedPageBreak/>
        <w:drawing>
          <wp:inline distT="0" distB="0" distL="0" distR="0" wp14:anchorId="07DD2C79" wp14:editId="4AFFC991">
            <wp:extent cx="6296660" cy="25742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30C5" w14:textId="77777777" w:rsidR="008E29C1" w:rsidRPr="008E29C1" w:rsidRDefault="008E29C1" w:rsidP="008E29C1"/>
    <w:p w14:paraId="20FB257B" w14:textId="77777777" w:rsidR="008E29C1" w:rsidRDefault="008E29C1" w:rsidP="008E29C1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279FAF97" w14:textId="77777777" w:rsidR="008E29C1" w:rsidRPr="00207E2F" w:rsidRDefault="008E29C1" w:rsidP="008E29C1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341FEDF7" w14:textId="77777777" w:rsidR="008E29C1" w:rsidRPr="00207E2F" w:rsidRDefault="008E29C1" w:rsidP="008E29C1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 ps ## 可以查看当前运行的容器</w:t>
      </w:r>
    </w:p>
    <w:p w14:paraId="47F8DE1B" w14:textId="77777777" w:rsidR="008E29C1" w:rsidRPr="00207E2F" w:rsidRDefault="008E29C1" w:rsidP="008E29C1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  <w:rFonts w:hint="eastAsia"/>
        </w:rPr>
        <w:t>gateway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</w:rPr>
        <w:t>gatway</w:t>
      </w:r>
      <w:r w:rsidRPr="00207E2F">
        <w:rPr>
          <w:rStyle w:val="af8"/>
          <w:rFonts w:hint="eastAsia"/>
        </w:rPr>
        <w:t>的运行日志</w:t>
      </w:r>
    </w:p>
    <w:p w14:paraId="54D0D633" w14:textId="77777777" w:rsidR="00370828" w:rsidRPr="00BB6DFB" w:rsidRDefault="00370828" w:rsidP="00370828">
      <w:pPr>
        <w:pStyle w:val="10"/>
        <w:numPr>
          <w:ilvl w:val="0"/>
          <w:numId w:val="0"/>
        </w:numPr>
        <w:ind w:left="420" w:hanging="420"/>
      </w:pPr>
    </w:p>
    <w:p w14:paraId="07D00584" w14:textId="700C3E63" w:rsidR="00BB6DFB" w:rsidRDefault="008E29C1" w:rsidP="008E29C1">
      <w:pPr>
        <w:pStyle w:val="3"/>
      </w:pPr>
      <w:bookmarkStart w:id="23" w:name="_Toc513455743"/>
      <w:r>
        <w:rPr>
          <w:rFonts w:hint="eastAsia"/>
        </w:rPr>
        <w:t>gateway</w:t>
      </w:r>
      <w:r>
        <w:rPr>
          <w:rFonts w:hint="eastAsia"/>
        </w:rPr>
        <w:t>的启动与关闭</w:t>
      </w:r>
      <w:bookmarkEnd w:id="23"/>
    </w:p>
    <w:p w14:paraId="25DFA82F" w14:textId="77777777" w:rsidR="008E29C1" w:rsidRPr="00ED0D02" w:rsidRDefault="008E29C1" w:rsidP="008E29C1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1043CB20" w14:textId="77777777" w:rsidR="008E29C1" w:rsidRPr="00ED0D02" w:rsidRDefault="008E29C1" w:rsidP="008E29C1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 w:rsidRPr="00ED0D02">
        <w:rPr>
          <w:rStyle w:val="af8"/>
        </w:rPr>
        <w:t>/apps/svr/growing- gateway</w:t>
      </w:r>
      <w:r w:rsidRPr="00ED0D02">
        <w:rPr>
          <w:rStyle w:val="af8"/>
          <w:rFonts w:hint="eastAsia"/>
        </w:rPr>
        <w:t>下执行</w:t>
      </w:r>
      <w:r w:rsidRPr="00ED0D02">
        <w:rPr>
          <w:rStyle w:val="af8"/>
        </w:rPr>
        <w:t>install.sh</w:t>
      </w:r>
      <w:r w:rsidRPr="00ED0D02">
        <w:rPr>
          <w:rStyle w:val="af8"/>
          <w:rFonts w:hint="eastAsia"/>
        </w:rPr>
        <w:t>即可</w:t>
      </w:r>
    </w:p>
    <w:p w14:paraId="13D43902" w14:textId="77777777" w:rsidR="008E29C1" w:rsidRPr="00ED0D02" w:rsidRDefault="008E29C1" w:rsidP="008E29C1">
      <w:pPr>
        <w:pStyle w:val="ad"/>
        <w:rPr>
          <w:rStyle w:val="af8"/>
        </w:rPr>
      </w:pPr>
      <w:r w:rsidRPr="00ED0D02">
        <w:rPr>
          <w:rStyle w:val="af8"/>
        </w:rPr>
        <w:t>cd /apps/svr/growing- gateway &amp;&amp; sh install.sh</w:t>
      </w:r>
    </w:p>
    <w:p w14:paraId="4F9BC5E9" w14:textId="77777777" w:rsidR="008E29C1" w:rsidRDefault="008E29C1" w:rsidP="008E29C1"/>
    <w:p w14:paraId="260460BA" w14:textId="77777777" w:rsidR="008E29C1" w:rsidRPr="00ED0D02" w:rsidRDefault="008E29C1" w:rsidP="008E29C1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10FF7453" w14:textId="77777777" w:rsidR="008E29C1" w:rsidRPr="00ED0D02" w:rsidRDefault="008E29C1" w:rsidP="008E29C1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  <w:r w:rsidRPr="00ED0D02">
        <w:rPr>
          <w:rStyle w:val="af8"/>
          <w:rFonts w:hint="eastAsia"/>
        </w:rPr>
        <w:t>服务</w:t>
      </w:r>
    </w:p>
    <w:p w14:paraId="20C2488A" w14:textId="77777777" w:rsidR="008E29C1" w:rsidRDefault="008E29C1" w:rsidP="008E29C1"/>
    <w:p w14:paraId="331E42D5" w14:textId="24C230F7" w:rsidR="008E29C1" w:rsidRDefault="008E29C1" w:rsidP="008E29C1">
      <w:pPr>
        <w:pStyle w:val="3"/>
      </w:pPr>
      <w:bookmarkStart w:id="24" w:name="_Toc513455744"/>
      <w:r>
        <w:rPr>
          <w:rFonts w:hint="eastAsia"/>
        </w:rPr>
        <w:t>gateway</w:t>
      </w:r>
      <w:r>
        <w:rPr>
          <w:rFonts w:hint="eastAsia"/>
        </w:rPr>
        <w:t>的基本操作</w:t>
      </w:r>
      <w:bookmarkEnd w:id="24"/>
    </w:p>
    <w:p w14:paraId="76C79BA0" w14:textId="77777777" w:rsidR="008E29C1" w:rsidRPr="00834595" w:rsidRDefault="008E29C1" w:rsidP="008E29C1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48DD4494" w14:textId="77777777" w:rsidR="008E29C1" w:rsidRDefault="008E29C1" w:rsidP="008E29C1"/>
    <w:p w14:paraId="37144C8F" w14:textId="34144918" w:rsidR="008E29C1" w:rsidRDefault="008E29C1" w:rsidP="008E29C1">
      <w:pPr>
        <w:pStyle w:val="20"/>
      </w:pPr>
      <w:bookmarkStart w:id="25" w:name="_Toc513455745"/>
      <w:r>
        <w:rPr>
          <w:rFonts w:hint="eastAsia"/>
        </w:rPr>
        <w:t>accounts</w:t>
      </w:r>
      <w:r>
        <w:rPr>
          <w:rFonts w:hint="eastAsia"/>
        </w:rPr>
        <w:t>服务</w:t>
      </w:r>
      <w:bookmarkEnd w:id="25"/>
    </w:p>
    <w:p w14:paraId="0944E308" w14:textId="32C65E0F" w:rsidR="008E29C1" w:rsidRDefault="008E29C1" w:rsidP="008E29C1">
      <w:pPr>
        <w:pStyle w:val="3"/>
      </w:pPr>
      <w:bookmarkStart w:id="26" w:name="_Toc513455746"/>
      <w:r>
        <w:rPr>
          <w:rFonts w:hint="eastAsia"/>
        </w:rPr>
        <w:t>介绍</w:t>
      </w:r>
      <w:bookmarkEnd w:id="26"/>
    </w:p>
    <w:p w14:paraId="03516976" w14:textId="3F6A7F39" w:rsidR="008E29C1" w:rsidRDefault="008E29C1" w:rsidP="008E29C1">
      <w:r>
        <w:rPr>
          <w:rFonts w:hint="eastAsia"/>
        </w:rPr>
        <w:t>服务：</w:t>
      </w:r>
      <w:r>
        <w:t>account</w:t>
      </w:r>
      <w:r>
        <w:rPr>
          <w:rFonts w:hint="eastAsia"/>
        </w:rPr>
        <w:t>s</w:t>
      </w:r>
    </w:p>
    <w:p w14:paraId="65477CDA" w14:textId="77777777" w:rsidR="008E29C1" w:rsidRDefault="008E29C1" w:rsidP="008E29C1">
      <w:r>
        <w:rPr>
          <w:rFonts w:hint="eastAsia"/>
        </w:rPr>
        <w:t>介绍：主要是认证服务</w:t>
      </w:r>
    </w:p>
    <w:p w14:paraId="7F13291B" w14:textId="77777777" w:rsidR="008E29C1" w:rsidRDefault="008E29C1" w:rsidP="008E29C1"/>
    <w:p w14:paraId="028D9EC1" w14:textId="69DCB441" w:rsidR="008E29C1" w:rsidRPr="008E29C1" w:rsidRDefault="00480E4A" w:rsidP="00480E4A">
      <w:pPr>
        <w:pStyle w:val="3"/>
      </w:pPr>
      <w:bookmarkStart w:id="27" w:name="_Toc513455747"/>
      <w:r>
        <w:rPr>
          <w:rFonts w:hint="eastAsia"/>
        </w:rPr>
        <w:lastRenderedPageBreak/>
        <w:t>状态</w:t>
      </w:r>
      <w:bookmarkEnd w:id="27"/>
    </w:p>
    <w:p w14:paraId="527051E6" w14:textId="1AD71D41" w:rsidR="00BB6DFB" w:rsidRDefault="00480E4A" w:rsidP="00BB6DFB">
      <w:r w:rsidRPr="00ED0D02">
        <w:rPr>
          <w:noProof/>
        </w:rPr>
        <w:drawing>
          <wp:inline distT="0" distB="0" distL="0" distR="0" wp14:anchorId="4989FCF0" wp14:editId="4DB9511D">
            <wp:extent cx="6296660" cy="2419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B480" w14:textId="77777777" w:rsidR="00480E4A" w:rsidRDefault="00480E4A" w:rsidP="00480E4A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719D915B" w14:textId="77777777" w:rsidR="00480E4A" w:rsidRPr="00207E2F" w:rsidRDefault="00480E4A" w:rsidP="00480E4A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44DE33B7" w14:textId="77777777" w:rsidR="00480E4A" w:rsidRPr="00207E2F" w:rsidRDefault="00480E4A" w:rsidP="00480E4A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 ps ## 可以查看当前运行的容器</w:t>
      </w:r>
    </w:p>
    <w:p w14:paraId="1B72BD70" w14:textId="77777777" w:rsidR="00480E4A" w:rsidRPr="00207E2F" w:rsidRDefault="00480E4A" w:rsidP="00480E4A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  <w:rFonts w:hint="eastAsia"/>
        </w:rPr>
        <w:t>account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  <w:rFonts w:hint="eastAsia"/>
        </w:rPr>
        <w:t>accounts</w:t>
      </w:r>
      <w:r w:rsidRPr="00207E2F">
        <w:rPr>
          <w:rStyle w:val="af8"/>
          <w:rFonts w:hint="eastAsia"/>
        </w:rPr>
        <w:t>的运行日志</w:t>
      </w:r>
    </w:p>
    <w:p w14:paraId="45E29A67" w14:textId="77777777" w:rsidR="00BB6DFB" w:rsidRPr="00BB6DFB" w:rsidRDefault="00BB6DFB" w:rsidP="00BB6DFB"/>
    <w:p w14:paraId="2B9D19E3" w14:textId="7D8A943E" w:rsidR="006F788D" w:rsidRDefault="00480E4A" w:rsidP="00480E4A">
      <w:pPr>
        <w:pStyle w:val="3"/>
      </w:pPr>
      <w:bookmarkStart w:id="28" w:name="_Toc513455748"/>
      <w:r>
        <w:rPr>
          <w:rFonts w:hint="eastAsia"/>
        </w:rPr>
        <w:t>accounts</w:t>
      </w:r>
      <w:r>
        <w:rPr>
          <w:rFonts w:hint="eastAsia"/>
        </w:rPr>
        <w:t>的启动与关闭</w:t>
      </w:r>
      <w:bookmarkEnd w:id="28"/>
    </w:p>
    <w:p w14:paraId="1F687427" w14:textId="77777777" w:rsidR="00480E4A" w:rsidRPr="00ED0D02" w:rsidRDefault="00480E4A" w:rsidP="00480E4A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053CC155" w14:textId="77777777" w:rsidR="00480E4A" w:rsidRPr="00ED0D02" w:rsidRDefault="00480E4A" w:rsidP="00480E4A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 w:rsidRPr="00ED0D02">
        <w:rPr>
          <w:rStyle w:val="af8"/>
        </w:rPr>
        <w:t>/apps/svr/growing- accounts</w:t>
      </w:r>
      <w:r w:rsidRPr="00ED0D02">
        <w:rPr>
          <w:rStyle w:val="af8"/>
          <w:rFonts w:hint="eastAsia"/>
        </w:rPr>
        <w:t>下执行</w:t>
      </w:r>
      <w:r w:rsidRPr="00ED0D02">
        <w:rPr>
          <w:rStyle w:val="af8"/>
        </w:rPr>
        <w:t>install.sh</w:t>
      </w:r>
      <w:r w:rsidRPr="00ED0D02">
        <w:rPr>
          <w:rStyle w:val="af8"/>
          <w:rFonts w:hint="eastAsia"/>
        </w:rPr>
        <w:t>即可</w:t>
      </w:r>
    </w:p>
    <w:p w14:paraId="06D18019" w14:textId="77777777" w:rsidR="00480E4A" w:rsidRDefault="00480E4A" w:rsidP="00480E4A">
      <w:pPr>
        <w:pStyle w:val="ad"/>
        <w:rPr>
          <w:rStyle w:val="af8"/>
        </w:rPr>
      </w:pPr>
      <w:r w:rsidRPr="00ED0D02">
        <w:rPr>
          <w:rStyle w:val="af8"/>
        </w:rPr>
        <w:t>cd /apps/svr/growing- accounts&amp;&amp; sh install.sh</w:t>
      </w:r>
    </w:p>
    <w:p w14:paraId="2E2BE49F" w14:textId="77777777" w:rsidR="00480E4A" w:rsidRPr="00ED0D02" w:rsidRDefault="00480E4A" w:rsidP="00480E4A">
      <w:pPr>
        <w:rPr>
          <w:i/>
          <w:iCs/>
          <w:color w:val="404040" w:themeColor="text1" w:themeTint="BF"/>
        </w:rPr>
      </w:pPr>
    </w:p>
    <w:p w14:paraId="64EE81AC" w14:textId="77777777" w:rsidR="00480E4A" w:rsidRPr="00ED0D02" w:rsidRDefault="00480E4A" w:rsidP="00480E4A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2CF1A27D" w14:textId="77777777" w:rsidR="00480E4A" w:rsidRDefault="00480E4A" w:rsidP="00480E4A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44F6DCC0" w14:textId="77777777" w:rsidR="006F788D" w:rsidRDefault="006F788D" w:rsidP="00553DB2"/>
    <w:p w14:paraId="4CF36AAE" w14:textId="58819083" w:rsidR="00480E4A" w:rsidRDefault="00480E4A" w:rsidP="00480E4A">
      <w:pPr>
        <w:pStyle w:val="3"/>
      </w:pPr>
      <w:bookmarkStart w:id="29" w:name="_Toc513455749"/>
      <w:r>
        <w:rPr>
          <w:rFonts w:hint="eastAsia"/>
        </w:rPr>
        <w:t>accounts</w:t>
      </w:r>
      <w:r>
        <w:rPr>
          <w:rFonts w:hint="eastAsia"/>
        </w:rPr>
        <w:t>的基本操作</w:t>
      </w:r>
      <w:bookmarkEnd w:id="29"/>
    </w:p>
    <w:p w14:paraId="609465D5" w14:textId="77777777" w:rsidR="00480E4A" w:rsidRPr="00834595" w:rsidRDefault="00480E4A" w:rsidP="00480E4A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31C1AA07" w14:textId="77777777" w:rsidR="006F788D" w:rsidRDefault="006F788D" w:rsidP="00553DB2"/>
    <w:p w14:paraId="38139397" w14:textId="7904F1DB" w:rsidR="00480E4A" w:rsidRDefault="00480E4A" w:rsidP="00480E4A">
      <w:pPr>
        <w:pStyle w:val="20"/>
      </w:pPr>
      <w:bookmarkStart w:id="30" w:name="_Toc513455750"/>
      <w:r>
        <w:rPr>
          <w:rFonts w:hint="eastAsia"/>
        </w:rPr>
        <w:t>charts-service</w:t>
      </w:r>
      <w:r>
        <w:rPr>
          <w:rFonts w:hint="eastAsia"/>
        </w:rPr>
        <w:t>服务</w:t>
      </w:r>
      <w:bookmarkEnd w:id="30"/>
    </w:p>
    <w:p w14:paraId="6DF79B17" w14:textId="77777777" w:rsidR="00480E4A" w:rsidRDefault="00480E4A" w:rsidP="00480E4A">
      <w:r>
        <w:rPr>
          <w:rFonts w:hint="eastAsia"/>
        </w:rPr>
        <w:t>服务：</w:t>
      </w:r>
      <w:r>
        <w:rPr>
          <w:rFonts w:hint="eastAsia"/>
        </w:rPr>
        <w:t>chart</w:t>
      </w:r>
      <w:r>
        <w:t>s</w:t>
      </w:r>
      <w:r>
        <w:rPr>
          <w:rFonts w:hint="eastAsia"/>
        </w:rPr>
        <w:t>-service</w:t>
      </w:r>
    </w:p>
    <w:p w14:paraId="4F05B1E6" w14:textId="77777777" w:rsidR="00480E4A" w:rsidRDefault="00480E4A" w:rsidP="00480E4A">
      <w:r>
        <w:rPr>
          <w:rFonts w:hint="eastAsia"/>
        </w:rPr>
        <w:t>介绍：图显服务</w:t>
      </w:r>
    </w:p>
    <w:p w14:paraId="6211E151" w14:textId="77777777" w:rsidR="00480E4A" w:rsidRDefault="00480E4A" w:rsidP="00553DB2"/>
    <w:p w14:paraId="50E96DC4" w14:textId="77777777" w:rsidR="004E07D3" w:rsidRDefault="004E07D3" w:rsidP="004E07D3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>
        <w:rPr>
          <w:rFonts w:hint="eastAsia"/>
        </w:rPr>
        <w:t>charts-service</w:t>
      </w:r>
      <w:r>
        <w:rPr>
          <w:rFonts w:hint="eastAsia"/>
        </w:rPr>
        <w:t>在</w:t>
      </w:r>
      <w:r>
        <w:t>ucloud/mid-end</w:t>
      </w:r>
      <w:r>
        <w:rPr>
          <w:rFonts w:hint="eastAsia"/>
        </w:rPr>
        <w:t>下</w:t>
      </w:r>
    </w:p>
    <w:p w14:paraId="288697CD" w14:textId="041336C7" w:rsidR="00480E4A" w:rsidRDefault="004E07D3" w:rsidP="00553DB2">
      <w:r w:rsidRPr="00ED0D02">
        <w:rPr>
          <w:noProof/>
        </w:rPr>
        <w:lastRenderedPageBreak/>
        <w:drawing>
          <wp:inline distT="0" distB="0" distL="0" distR="0" wp14:anchorId="70292E7B" wp14:editId="76E91BBE">
            <wp:extent cx="6296660" cy="26841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D81A" w14:textId="77777777" w:rsidR="004E07D3" w:rsidRDefault="004E07D3" w:rsidP="004E07D3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67DA39FD" w14:textId="77777777" w:rsidR="004E07D3" w:rsidRDefault="004E07D3" w:rsidP="00553DB2"/>
    <w:p w14:paraId="438A403D" w14:textId="77777777" w:rsidR="004E07D3" w:rsidRPr="00207E2F" w:rsidRDefault="004E07D3" w:rsidP="004E07D3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29CF2C78" w14:textId="77777777" w:rsidR="004E07D3" w:rsidRPr="00207E2F" w:rsidRDefault="004E07D3" w:rsidP="004E07D3">
      <w:pPr>
        <w:rPr>
          <w:rStyle w:val="af8"/>
        </w:rPr>
      </w:pPr>
      <w:r w:rsidRPr="00207E2F">
        <w:rPr>
          <w:rStyle w:val="af8"/>
          <w:rFonts w:hint="eastAsia"/>
        </w:rPr>
        <w:t xml:space="preserve">docker ps ## </w:t>
      </w:r>
      <w:r w:rsidRPr="00207E2F">
        <w:rPr>
          <w:rStyle w:val="af8"/>
          <w:rFonts w:hint="eastAsia"/>
        </w:rPr>
        <w:t>可以查看当前运行的容器</w:t>
      </w:r>
    </w:p>
    <w:p w14:paraId="0BE9B5F0" w14:textId="77777777" w:rsidR="004E07D3" w:rsidRPr="00207E2F" w:rsidRDefault="004E07D3" w:rsidP="004E07D3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</w:rPr>
        <w:t>charts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</w:rPr>
        <w:t>charts</w:t>
      </w:r>
      <w:r w:rsidRPr="00207E2F">
        <w:rPr>
          <w:rStyle w:val="af8"/>
          <w:rFonts w:hint="eastAsia"/>
        </w:rPr>
        <w:t>的运行日志</w:t>
      </w:r>
    </w:p>
    <w:p w14:paraId="679468ED" w14:textId="77777777" w:rsidR="004E07D3" w:rsidRDefault="004E07D3" w:rsidP="00553DB2"/>
    <w:p w14:paraId="4E7A65BE" w14:textId="77777777" w:rsidR="00480E4A" w:rsidRDefault="00480E4A" w:rsidP="00553DB2"/>
    <w:p w14:paraId="489E14CC" w14:textId="4DD5A7DB" w:rsidR="00480E4A" w:rsidRDefault="004E07D3" w:rsidP="004E07D3">
      <w:pPr>
        <w:pStyle w:val="3"/>
      </w:pPr>
      <w:bookmarkStart w:id="31" w:name="_Toc513455751"/>
      <w:r>
        <w:rPr>
          <w:rFonts w:hint="eastAsia"/>
        </w:rPr>
        <w:t>charts-service</w:t>
      </w:r>
      <w:r>
        <w:rPr>
          <w:rFonts w:hint="eastAsia"/>
        </w:rPr>
        <w:t>的启动与关闭</w:t>
      </w:r>
      <w:bookmarkEnd w:id="31"/>
    </w:p>
    <w:p w14:paraId="4FAB4E65" w14:textId="77777777" w:rsidR="004E07D3" w:rsidRPr="00ED0D02" w:rsidRDefault="004E07D3" w:rsidP="004E07D3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79EB61D0" w14:textId="77777777" w:rsidR="004E07D3" w:rsidRPr="00ED0D02" w:rsidRDefault="004E07D3" w:rsidP="004E07D3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 w:rsidRPr="00ED0D02">
        <w:rPr>
          <w:rStyle w:val="af8"/>
        </w:rPr>
        <w:t>/apps/svr/charts-service</w:t>
      </w:r>
      <w:r w:rsidRPr="00ED0D02">
        <w:rPr>
          <w:rStyle w:val="af8"/>
          <w:rFonts w:hint="eastAsia"/>
        </w:rPr>
        <w:t>下执行</w:t>
      </w:r>
      <w:r w:rsidRPr="00ED0D02">
        <w:rPr>
          <w:rStyle w:val="af8"/>
        </w:rPr>
        <w:t>install.sh</w:t>
      </w:r>
      <w:r w:rsidRPr="00ED0D02">
        <w:rPr>
          <w:rStyle w:val="af8"/>
          <w:rFonts w:hint="eastAsia"/>
        </w:rPr>
        <w:t>即可</w:t>
      </w:r>
    </w:p>
    <w:p w14:paraId="561462B2" w14:textId="77777777" w:rsidR="004E07D3" w:rsidRDefault="004E07D3" w:rsidP="004E07D3">
      <w:pPr>
        <w:pStyle w:val="ad"/>
        <w:rPr>
          <w:rStyle w:val="af8"/>
        </w:rPr>
      </w:pPr>
      <w:r w:rsidRPr="00ED0D02">
        <w:rPr>
          <w:rStyle w:val="af8"/>
        </w:rPr>
        <w:t>cd /apps/svr/charts-service &amp;&amp; sh install.sh</w:t>
      </w:r>
    </w:p>
    <w:p w14:paraId="671B2380" w14:textId="77777777" w:rsidR="004E07D3" w:rsidRPr="00ED0D02" w:rsidRDefault="004E07D3" w:rsidP="004E07D3">
      <w:pPr>
        <w:rPr>
          <w:i/>
          <w:iCs/>
          <w:color w:val="404040" w:themeColor="text1" w:themeTint="BF"/>
        </w:rPr>
      </w:pPr>
    </w:p>
    <w:p w14:paraId="172DC15D" w14:textId="77777777" w:rsidR="004E07D3" w:rsidRPr="00ED0D02" w:rsidRDefault="004E07D3" w:rsidP="004E07D3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515FDAC9" w14:textId="77777777" w:rsidR="004E07D3" w:rsidRPr="00ED0D02" w:rsidRDefault="004E07D3" w:rsidP="004E07D3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294F65C7" w14:textId="77777777" w:rsidR="004E07D3" w:rsidRDefault="004E07D3" w:rsidP="004E07D3">
      <w:pPr>
        <w:rPr>
          <w:rFonts w:hint="eastAsia"/>
        </w:rPr>
      </w:pPr>
    </w:p>
    <w:p w14:paraId="66003CB0" w14:textId="5224ABE9" w:rsidR="004E07D3" w:rsidRDefault="004E07D3" w:rsidP="0015590C">
      <w:pPr>
        <w:pStyle w:val="3"/>
      </w:pPr>
      <w:bookmarkStart w:id="32" w:name="_Toc513455752"/>
      <w:r>
        <w:rPr>
          <w:rFonts w:hint="eastAsia"/>
        </w:rPr>
        <w:t>基本操作</w:t>
      </w:r>
      <w:bookmarkEnd w:id="32"/>
    </w:p>
    <w:p w14:paraId="2532C866" w14:textId="77777777" w:rsidR="0015590C" w:rsidRPr="00834595" w:rsidRDefault="0015590C" w:rsidP="0015590C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728F9A7A" w14:textId="77777777" w:rsidR="0015590C" w:rsidRDefault="0015590C" w:rsidP="0015590C"/>
    <w:p w14:paraId="283EC7C0" w14:textId="1A23F18F" w:rsidR="0015590C" w:rsidRPr="0015590C" w:rsidRDefault="0015590C" w:rsidP="0015590C">
      <w:pPr>
        <w:pStyle w:val="20"/>
      </w:pPr>
      <w:bookmarkStart w:id="33" w:name="_Toc513455753"/>
      <w:r>
        <w:rPr>
          <w:rFonts w:hint="eastAsia"/>
        </w:rPr>
        <w:t>backend</w:t>
      </w:r>
      <w:r>
        <w:rPr>
          <w:rFonts w:hint="eastAsia"/>
        </w:rPr>
        <w:t>服务</w:t>
      </w:r>
      <w:bookmarkEnd w:id="33"/>
    </w:p>
    <w:p w14:paraId="1BC6D287" w14:textId="77777777" w:rsidR="0015590C" w:rsidRPr="00834595" w:rsidRDefault="0015590C" w:rsidP="0015590C">
      <w:pPr>
        <w:pStyle w:val="4"/>
        <w:keepLines w:val="0"/>
        <w:widowControl/>
        <w:tabs>
          <w:tab w:val="num" w:pos="864"/>
        </w:tabs>
        <w:spacing w:before="240" w:after="120" w:line="240" w:lineRule="auto"/>
        <w:ind w:left="864" w:hanging="864"/>
      </w:pPr>
      <w:r>
        <w:rPr>
          <w:rFonts w:hint="eastAsia"/>
        </w:rPr>
        <w:t>介绍</w:t>
      </w:r>
    </w:p>
    <w:p w14:paraId="1CF7D86F" w14:textId="77777777" w:rsidR="0015590C" w:rsidRDefault="0015590C" w:rsidP="0015590C">
      <w:r>
        <w:rPr>
          <w:rFonts w:hint="eastAsia"/>
        </w:rPr>
        <w:t>服务：</w:t>
      </w:r>
      <w:r>
        <w:rPr>
          <w:rFonts w:hint="eastAsia"/>
        </w:rPr>
        <w:t>backend</w:t>
      </w:r>
    </w:p>
    <w:p w14:paraId="6B36E6C0" w14:textId="77777777" w:rsidR="0015590C" w:rsidRDefault="0015590C" w:rsidP="0015590C">
      <w:r>
        <w:rPr>
          <w:rFonts w:hint="eastAsia"/>
        </w:rPr>
        <w:t>介绍：后端数据展示的主服务</w:t>
      </w:r>
    </w:p>
    <w:p w14:paraId="65592E3A" w14:textId="77777777" w:rsidR="004E07D3" w:rsidRDefault="004E07D3" w:rsidP="004E07D3"/>
    <w:p w14:paraId="5E14B040" w14:textId="1ED474FB" w:rsidR="0015590C" w:rsidRDefault="0015590C" w:rsidP="0015590C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>
        <w:rPr>
          <w:rFonts w:hint="eastAsia"/>
        </w:rPr>
        <w:t>backend</w:t>
      </w:r>
      <w:r>
        <w:rPr>
          <w:rFonts w:hint="eastAsia"/>
        </w:rPr>
        <w:t>在</w:t>
      </w:r>
      <w:r>
        <w:t>ucloud/mid-end</w:t>
      </w:r>
      <w:r>
        <w:rPr>
          <w:rFonts w:hint="eastAsia"/>
        </w:rPr>
        <w:t>下</w:t>
      </w:r>
    </w:p>
    <w:p w14:paraId="1A7E5DFB" w14:textId="71DC6DC6" w:rsidR="0015590C" w:rsidRDefault="0015590C" w:rsidP="004E07D3">
      <w:r w:rsidRPr="00586E96">
        <w:rPr>
          <w:noProof/>
        </w:rPr>
        <w:lastRenderedPageBreak/>
        <w:drawing>
          <wp:inline distT="0" distB="0" distL="0" distR="0" wp14:anchorId="306C3F24" wp14:editId="43BF0572">
            <wp:extent cx="6296660" cy="26676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731" w14:textId="77777777" w:rsidR="0015590C" w:rsidRDefault="0015590C" w:rsidP="004E07D3"/>
    <w:p w14:paraId="3CAAE7C4" w14:textId="77777777" w:rsidR="0015590C" w:rsidRPr="00207E2F" w:rsidRDefault="0015590C" w:rsidP="0015590C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038A26E5" w14:textId="77777777" w:rsidR="0015590C" w:rsidRPr="00207E2F" w:rsidRDefault="0015590C" w:rsidP="0015590C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 ps ## 可以查看当前运行的容器</w:t>
      </w:r>
    </w:p>
    <w:p w14:paraId="6602C6C0" w14:textId="77777777" w:rsidR="0015590C" w:rsidRPr="00207E2F" w:rsidRDefault="0015590C" w:rsidP="0015590C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  <w:rFonts w:hint="eastAsia"/>
        </w:rPr>
        <w:t>back</w:t>
      </w:r>
      <w:r>
        <w:rPr>
          <w:rStyle w:val="af8"/>
        </w:rPr>
        <w:t>end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  <w:rFonts w:hint="eastAsia"/>
        </w:rPr>
        <w:t>back</w:t>
      </w:r>
      <w:r>
        <w:rPr>
          <w:rStyle w:val="af8"/>
        </w:rPr>
        <w:t>end</w:t>
      </w:r>
      <w:r w:rsidRPr="00207E2F">
        <w:rPr>
          <w:rStyle w:val="af8"/>
          <w:rFonts w:hint="eastAsia"/>
        </w:rPr>
        <w:t>的运行日志</w:t>
      </w:r>
    </w:p>
    <w:p w14:paraId="7CE81F93" w14:textId="77777777" w:rsidR="0015590C" w:rsidRDefault="0015590C" w:rsidP="004E07D3"/>
    <w:p w14:paraId="138FB05C" w14:textId="77777777" w:rsidR="0015590C" w:rsidRDefault="0015590C" w:rsidP="004E07D3"/>
    <w:p w14:paraId="0A6D6F86" w14:textId="30F1D3A9" w:rsidR="0015590C" w:rsidRDefault="0015590C" w:rsidP="0015590C">
      <w:pPr>
        <w:pStyle w:val="3"/>
      </w:pPr>
      <w:bookmarkStart w:id="34" w:name="_Toc513455754"/>
      <w:r>
        <w:rPr>
          <w:rFonts w:hint="eastAsia"/>
        </w:rPr>
        <w:t>backend</w:t>
      </w:r>
      <w:r>
        <w:rPr>
          <w:rFonts w:hint="eastAsia"/>
        </w:rPr>
        <w:t>的启动与关闭</w:t>
      </w:r>
      <w:bookmarkEnd w:id="34"/>
    </w:p>
    <w:p w14:paraId="720F3837" w14:textId="77777777" w:rsidR="0015590C" w:rsidRPr="00ED0D02" w:rsidRDefault="0015590C" w:rsidP="0015590C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4CEC7A4F" w14:textId="77777777" w:rsidR="0015590C" w:rsidRPr="00ED0D02" w:rsidRDefault="0015590C" w:rsidP="0015590C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 w:rsidRPr="00ED0D02">
        <w:rPr>
          <w:rStyle w:val="af8"/>
        </w:rPr>
        <w:t>/apps/svr/</w:t>
      </w:r>
      <w:r>
        <w:rPr>
          <w:rStyle w:val="af8"/>
        </w:rPr>
        <w:t>growing</w:t>
      </w:r>
      <w:r w:rsidRPr="00586E96">
        <w:rPr>
          <w:rStyle w:val="af8"/>
          <w:rFonts w:hint="eastAsia"/>
        </w:rPr>
        <w:t xml:space="preserve"> </w:t>
      </w:r>
      <w:r>
        <w:rPr>
          <w:rStyle w:val="af8"/>
          <w:rFonts w:hint="eastAsia"/>
        </w:rPr>
        <w:t>back</w:t>
      </w:r>
      <w:r>
        <w:rPr>
          <w:rStyle w:val="af8"/>
        </w:rPr>
        <w:t>end</w:t>
      </w:r>
      <w:r w:rsidRPr="00ED0D02">
        <w:rPr>
          <w:rStyle w:val="af8"/>
          <w:rFonts w:hint="eastAsia"/>
        </w:rPr>
        <w:t>下执行</w:t>
      </w:r>
      <w:r w:rsidRPr="00ED0D02">
        <w:rPr>
          <w:rStyle w:val="af8"/>
        </w:rPr>
        <w:t>install.sh</w:t>
      </w:r>
      <w:r w:rsidRPr="00ED0D02">
        <w:rPr>
          <w:rStyle w:val="af8"/>
          <w:rFonts w:hint="eastAsia"/>
        </w:rPr>
        <w:t>即可</w:t>
      </w:r>
    </w:p>
    <w:p w14:paraId="271D0AEF" w14:textId="77777777" w:rsidR="0015590C" w:rsidRDefault="0015590C" w:rsidP="0015590C">
      <w:pPr>
        <w:pStyle w:val="ad"/>
        <w:rPr>
          <w:rStyle w:val="af8"/>
        </w:rPr>
      </w:pPr>
      <w:r w:rsidRPr="00ED0D02">
        <w:rPr>
          <w:rStyle w:val="af8"/>
        </w:rPr>
        <w:t>cd /apps/svr/</w:t>
      </w:r>
      <w:r>
        <w:rPr>
          <w:rStyle w:val="af8"/>
        </w:rPr>
        <w:t>growing-</w:t>
      </w:r>
      <w:r>
        <w:rPr>
          <w:rStyle w:val="af8"/>
          <w:rFonts w:hint="eastAsia"/>
        </w:rPr>
        <w:t>back</w:t>
      </w:r>
      <w:r>
        <w:rPr>
          <w:rStyle w:val="af8"/>
        </w:rPr>
        <w:t>end</w:t>
      </w:r>
      <w:r w:rsidRPr="00ED0D02">
        <w:rPr>
          <w:rStyle w:val="af8"/>
        </w:rPr>
        <w:t xml:space="preserve"> &amp;&amp; sh install.sh</w:t>
      </w:r>
    </w:p>
    <w:p w14:paraId="20392B53" w14:textId="77777777" w:rsidR="0015590C" w:rsidRPr="00ED0D02" w:rsidRDefault="0015590C" w:rsidP="0015590C">
      <w:pPr>
        <w:rPr>
          <w:i/>
          <w:iCs/>
          <w:color w:val="404040" w:themeColor="text1" w:themeTint="BF"/>
        </w:rPr>
      </w:pPr>
    </w:p>
    <w:p w14:paraId="4C3FC0FB" w14:textId="77777777" w:rsidR="0015590C" w:rsidRPr="00ED0D02" w:rsidRDefault="0015590C" w:rsidP="0015590C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44DB2F01" w14:textId="77777777" w:rsidR="0015590C" w:rsidRDefault="0015590C" w:rsidP="0015590C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27A720B1" w14:textId="77777777" w:rsidR="0015590C" w:rsidRDefault="0015590C" w:rsidP="0015590C">
      <w:pPr>
        <w:tabs>
          <w:tab w:val="left" w:pos="1167"/>
        </w:tabs>
        <w:rPr>
          <w:rFonts w:hint="eastAsia"/>
        </w:rPr>
      </w:pPr>
    </w:p>
    <w:p w14:paraId="239F275E" w14:textId="39655354" w:rsidR="0015590C" w:rsidRDefault="0015590C" w:rsidP="0015590C">
      <w:pPr>
        <w:pStyle w:val="3"/>
      </w:pPr>
      <w:bookmarkStart w:id="35" w:name="_Toc513455755"/>
      <w:r>
        <w:rPr>
          <w:rFonts w:hint="eastAsia"/>
        </w:rPr>
        <w:t>backend</w:t>
      </w:r>
      <w:r>
        <w:rPr>
          <w:rFonts w:hint="eastAsia"/>
        </w:rPr>
        <w:t>基本操作</w:t>
      </w:r>
      <w:bookmarkEnd w:id="35"/>
    </w:p>
    <w:p w14:paraId="34273D6B" w14:textId="77777777" w:rsidR="0015590C" w:rsidRPr="00834595" w:rsidRDefault="0015590C" w:rsidP="0015590C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7F3AA19E" w14:textId="77777777" w:rsidR="0015590C" w:rsidRDefault="0015590C" w:rsidP="0015590C"/>
    <w:p w14:paraId="791F635B" w14:textId="79AD3217" w:rsidR="0015590C" w:rsidRPr="00834595" w:rsidRDefault="0015590C" w:rsidP="0015590C">
      <w:pPr>
        <w:pStyle w:val="20"/>
      </w:pPr>
      <w:bookmarkStart w:id="36" w:name="_Toc513455756"/>
      <w:r>
        <w:rPr>
          <w:rFonts w:hint="eastAsia"/>
        </w:rPr>
        <w:t>query-service</w:t>
      </w:r>
      <w:r>
        <w:rPr>
          <w:rFonts w:hint="eastAsia"/>
        </w:rPr>
        <w:t>服务</w:t>
      </w:r>
      <w:bookmarkEnd w:id="36"/>
    </w:p>
    <w:p w14:paraId="0467A062" w14:textId="2120D085" w:rsidR="0015590C" w:rsidRDefault="0015590C" w:rsidP="0015590C">
      <w:pPr>
        <w:pStyle w:val="3"/>
        <w:rPr>
          <w:lang w:val="en-GB"/>
        </w:rPr>
      </w:pPr>
      <w:bookmarkStart w:id="37" w:name="_Toc513455757"/>
      <w:r>
        <w:rPr>
          <w:rFonts w:hint="eastAsia"/>
          <w:lang w:val="en-GB"/>
        </w:rPr>
        <w:t>介绍</w:t>
      </w:r>
      <w:bookmarkEnd w:id="37"/>
    </w:p>
    <w:p w14:paraId="6FE6B63F" w14:textId="77777777" w:rsidR="0015590C" w:rsidRDefault="0015590C" w:rsidP="0015590C">
      <w:r>
        <w:rPr>
          <w:rFonts w:hint="eastAsia"/>
        </w:rPr>
        <w:t>服务：</w:t>
      </w:r>
      <w:r w:rsidRPr="00066AEB">
        <w:t>query-service</w:t>
      </w:r>
    </w:p>
    <w:p w14:paraId="00EA7278" w14:textId="07FDA12A" w:rsidR="0015590C" w:rsidRDefault="0015590C" w:rsidP="0015590C">
      <w:r>
        <w:rPr>
          <w:rFonts w:hint="eastAsia"/>
        </w:rPr>
        <w:t>介绍：后端数据查询服务</w:t>
      </w:r>
    </w:p>
    <w:p w14:paraId="6590A6E4" w14:textId="77777777" w:rsidR="0015590C" w:rsidRDefault="0015590C" w:rsidP="0015590C"/>
    <w:p w14:paraId="660BE0C1" w14:textId="70BA3636" w:rsidR="0015590C" w:rsidRPr="0015590C" w:rsidRDefault="0015590C" w:rsidP="0015590C">
      <w:pPr>
        <w:pStyle w:val="3"/>
      </w:pPr>
      <w:bookmarkStart w:id="38" w:name="_Toc513455758"/>
      <w:r>
        <w:rPr>
          <w:rFonts w:hint="eastAsia"/>
        </w:rPr>
        <w:lastRenderedPageBreak/>
        <w:t>状态</w:t>
      </w:r>
      <w:bookmarkEnd w:id="38"/>
    </w:p>
    <w:p w14:paraId="630B7437" w14:textId="77777777" w:rsidR="0015590C" w:rsidRDefault="0015590C" w:rsidP="0015590C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>
        <w:rPr>
          <w:rFonts w:hint="eastAsia"/>
          <w:lang w:val="en-GB"/>
        </w:rPr>
        <w:t>query</w:t>
      </w:r>
      <w:r>
        <w:rPr>
          <w:rFonts w:hint="eastAsia"/>
        </w:rPr>
        <w:t>-service</w:t>
      </w:r>
      <w:r>
        <w:rPr>
          <w:rFonts w:hint="eastAsia"/>
        </w:rPr>
        <w:t>在</w:t>
      </w:r>
      <w:r>
        <w:t>ucloud/</w:t>
      </w:r>
      <w:r>
        <w:rPr>
          <w:rFonts w:hint="eastAsia"/>
        </w:rPr>
        <w:t>bigdata</w:t>
      </w:r>
      <w:r>
        <w:rPr>
          <w:rFonts w:hint="eastAsia"/>
        </w:rPr>
        <w:t>下</w:t>
      </w:r>
    </w:p>
    <w:p w14:paraId="1FD9A8E0" w14:textId="1CFDF622" w:rsidR="0015590C" w:rsidRDefault="0015590C" w:rsidP="0015590C">
      <w:r w:rsidRPr="00066AEB">
        <w:rPr>
          <w:noProof/>
        </w:rPr>
        <w:drawing>
          <wp:inline distT="0" distB="0" distL="0" distR="0" wp14:anchorId="55D84A7F" wp14:editId="65AEC34D">
            <wp:extent cx="6296660" cy="2448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E1D8" w14:textId="77777777" w:rsidR="0015590C" w:rsidRDefault="0015590C" w:rsidP="0015590C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7C8740A7" w14:textId="77777777" w:rsidR="0015590C" w:rsidRDefault="0015590C" w:rsidP="0015590C"/>
    <w:p w14:paraId="144ECAA1" w14:textId="77777777" w:rsidR="0015590C" w:rsidRPr="00207E2F" w:rsidRDefault="0015590C" w:rsidP="0015590C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2DC041E1" w14:textId="77777777" w:rsidR="0015590C" w:rsidRPr="00207E2F" w:rsidRDefault="0015590C" w:rsidP="0015590C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 ps ## 可以查看当前运行的容器</w:t>
      </w:r>
    </w:p>
    <w:p w14:paraId="43AC21D7" w14:textId="77777777" w:rsidR="0015590C" w:rsidRPr="00207E2F" w:rsidRDefault="0015590C" w:rsidP="0015590C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  <w:rFonts w:hint="eastAsia"/>
        </w:rPr>
        <w:t>query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  <w:rFonts w:hint="eastAsia"/>
        </w:rPr>
        <w:t>query</w:t>
      </w:r>
      <w:r w:rsidRPr="00207E2F">
        <w:rPr>
          <w:rStyle w:val="af8"/>
          <w:rFonts w:hint="eastAsia"/>
        </w:rPr>
        <w:t>的运行日志</w:t>
      </w:r>
    </w:p>
    <w:p w14:paraId="219CEFEA" w14:textId="77777777" w:rsidR="0015590C" w:rsidRDefault="0015590C" w:rsidP="0015590C"/>
    <w:p w14:paraId="49765CB6" w14:textId="2393E211" w:rsidR="0015590C" w:rsidRDefault="0015590C" w:rsidP="0015590C">
      <w:pPr>
        <w:pStyle w:val="3"/>
      </w:pPr>
      <w:bookmarkStart w:id="39" w:name="_Toc513455759"/>
      <w:r>
        <w:rPr>
          <w:rFonts w:hint="eastAsia"/>
        </w:rPr>
        <w:t>query-service</w:t>
      </w:r>
      <w:r>
        <w:rPr>
          <w:rFonts w:hint="eastAsia"/>
        </w:rPr>
        <w:t>的启动与关闭</w:t>
      </w:r>
      <w:bookmarkEnd w:id="39"/>
    </w:p>
    <w:p w14:paraId="15161EB9" w14:textId="77777777" w:rsidR="0015590C" w:rsidRPr="00ED0D02" w:rsidRDefault="0015590C" w:rsidP="0015590C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0CA55AC7" w14:textId="77777777" w:rsidR="0015590C" w:rsidRPr="00ED0D02" w:rsidRDefault="0015590C" w:rsidP="0015590C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>
        <w:rPr>
          <w:rStyle w:val="af8"/>
        </w:rPr>
        <w:t>/apps/svr/query-service</w:t>
      </w:r>
      <w:r w:rsidRPr="00ED0D02">
        <w:rPr>
          <w:rStyle w:val="af8"/>
          <w:rFonts w:hint="eastAsia"/>
        </w:rPr>
        <w:t>下执行</w:t>
      </w:r>
      <w:r w:rsidRPr="00ED0D02">
        <w:rPr>
          <w:rStyle w:val="af8"/>
        </w:rPr>
        <w:t>install.sh</w:t>
      </w:r>
      <w:r w:rsidRPr="00ED0D02">
        <w:rPr>
          <w:rStyle w:val="af8"/>
          <w:rFonts w:hint="eastAsia"/>
        </w:rPr>
        <w:t>即可</w:t>
      </w:r>
    </w:p>
    <w:p w14:paraId="3E984747" w14:textId="77777777" w:rsidR="0015590C" w:rsidRDefault="0015590C" w:rsidP="0015590C">
      <w:pPr>
        <w:pStyle w:val="ad"/>
        <w:rPr>
          <w:rStyle w:val="af8"/>
        </w:rPr>
      </w:pPr>
      <w:r w:rsidRPr="00ED0D02">
        <w:rPr>
          <w:rStyle w:val="af8"/>
        </w:rPr>
        <w:t xml:space="preserve">cd </w:t>
      </w:r>
      <w:r>
        <w:rPr>
          <w:rStyle w:val="af8"/>
        </w:rPr>
        <w:t>/apps/svr/query-service</w:t>
      </w:r>
      <w:r w:rsidRPr="00ED0D02">
        <w:rPr>
          <w:rStyle w:val="af8"/>
        </w:rPr>
        <w:t xml:space="preserve"> &amp;&amp; sh install.sh</w:t>
      </w:r>
    </w:p>
    <w:p w14:paraId="72F35777" w14:textId="77777777" w:rsidR="0015590C" w:rsidRPr="00ED0D02" w:rsidRDefault="0015590C" w:rsidP="0015590C">
      <w:pPr>
        <w:rPr>
          <w:i/>
          <w:iCs/>
          <w:color w:val="404040" w:themeColor="text1" w:themeTint="BF"/>
        </w:rPr>
      </w:pPr>
    </w:p>
    <w:p w14:paraId="7C6F66EA" w14:textId="77777777" w:rsidR="0015590C" w:rsidRPr="00ED0D02" w:rsidRDefault="0015590C" w:rsidP="0015590C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58CC146B" w14:textId="77777777" w:rsidR="0015590C" w:rsidRDefault="0015590C" w:rsidP="0015590C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6AA106A2" w14:textId="77777777" w:rsidR="0015590C" w:rsidRDefault="0015590C" w:rsidP="0015590C"/>
    <w:p w14:paraId="7B545F7E" w14:textId="30C5BF7B" w:rsidR="0015590C" w:rsidRDefault="0015590C" w:rsidP="0015590C">
      <w:pPr>
        <w:pStyle w:val="3"/>
      </w:pPr>
      <w:bookmarkStart w:id="40" w:name="_Toc513455760"/>
      <w:r>
        <w:rPr>
          <w:rFonts w:hint="eastAsia"/>
        </w:rPr>
        <w:t>query-service</w:t>
      </w:r>
      <w:r>
        <w:rPr>
          <w:rFonts w:hint="eastAsia"/>
        </w:rPr>
        <w:t>的基本操作</w:t>
      </w:r>
      <w:bookmarkEnd w:id="40"/>
    </w:p>
    <w:p w14:paraId="26CEC5EA" w14:textId="77777777" w:rsidR="0015590C" w:rsidRPr="00834595" w:rsidRDefault="0015590C" w:rsidP="0015590C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2D4FA0BC" w14:textId="77777777" w:rsidR="0015590C" w:rsidRDefault="0015590C" w:rsidP="0015590C"/>
    <w:p w14:paraId="62D617F9" w14:textId="77777777" w:rsidR="0015590C" w:rsidRDefault="0015590C" w:rsidP="0015590C"/>
    <w:p w14:paraId="06D400DB" w14:textId="67D7566A" w:rsidR="0015590C" w:rsidRPr="00834595" w:rsidRDefault="0015590C" w:rsidP="0015590C">
      <w:pPr>
        <w:pStyle w:val="20"/>
      </w:pPr>
      <w:bookmarkStart w:id="41" w:name="_Toc513455761"/>
      <w:r>
        <w:rPr>
          <w:rFonts w:hint="eastAsia"/>
        </w:rPr>
        <w:t>shortener</w:t>
      </w:r>
      <w:r>
        <w:rPr>
          <w:rFonts w:hint="eastAsia"/>
        </w:rPr>
        <w:t>服务</w:t>
      </w:r>
      <w:bookmarkEnd w:id="41"/>
    </w:p>
    <w:p w14:paraId="0E3181AA" w14:textId="77777777" w:rsidR="0015590C" w:rsidRDefault="0015590C" w:rsidP="0015590C">
      <w:pPr>
        <w:pStyle w:val="3"/>
        <w:rPr>
          <w:lang w:val="en-GB"/>
        </w:rPr>
      </w:pPr>
      <w:bookmarkStart w:id="42" w:name="_Toc513455762"/>
      <w:r>
        <w:rPr>
          <w:rFonts w:hint="eastAsia"/>
          <w:lang w:val="en-GB"/>
        </w:rPr>
        <w:t>介绍</w:t>
      </w:r>
      <w:bookmarkEnd w:id="42"/>
    </w:p>
    <w:p w14:paraId="164408DD" w14:textId="1FDBA156" w:rsidR="0015590C" w:rsidRDefault="0015590C" w:rsidP="0015590C">
      <w:r>
        <w:rPr>
          <w:rFonts w:hint="eastAsia"/>
        </w:rPr>
        <w:t>服务：</w:t>
      </w:r>
      <w:r w:rsidRPr="0015590C">
        <w:t>shortener</w:t>
      </w:r>
    </w:p>
    <w:p w14:paraId="676CCD23" w14:textId="3169820D" w:rsidR="0039095D" w:rsidRDefault="0039095D" w:rsidP="0039095D">
      <w:pPr>
        <w:rPr>
          <w:rFonts w:hint="eastAsia"/>
        </w:rPr>
      </w:pPr>
      <w:r>
        <w:rPr>
          <w:rFonts w:hint="eastAsia"/>
        </w:rPr>
        <w:t>介绍：短链服务，将长链接地址返回短连接地址</w:t>
      </w:r>
      <w:r w:rsidR="0075648B">
        <w:rPr>
          <w:rFonts w:hint="eastAsia"/>
        </w:rPr>
        <w:t>，圈选</w:t>
      </w:r>
      <w:r w:rsidR="0075648B">
        <w:rPr>
          <w:rFonts w:hint="eastAsia"/>
        </w:rPr>
        <w:t>app</w:t>
      </w:r>
      <w:r w:rsidR="0075648B">
        <w:rPr>
          <w:rFonts w:hint="eastAsia"/>
        </w:rPr>
        <w:t>时需要扫描二维码，如果链接太长则无</w:t>
      </w:r>
      <w:r w:rsidR="0075648B">
        <w:rPr>
          <w:rFonts w:hint="eastAsia"/>
        </w:rPr>
        <w:lastRenderedPageBreak/>
        <w:t>法识别，所有需要一个短链接服务转换下</w:t>
      </w:r>
      <w:r w:rsidR="0075648B">
        <w:rPr>
          <w:rFonts w:hint="eastAsia"/>
        </w:rPr>
        <w:t>url</w:t>
      </w:r>
      <w:r w:rsidR="0075648B">
        <w:rPr>
          <w:rFonts w:hint="eastAsia"/>
        </w:rPr>
        <w:t>地址。</w:t>
      </w:r>
    </w:p>
    <w:p w14:paraId="76A2AE70" w14:textId="77777777" w:rsidR="0015590C" w:rsidRDefault="0015590C" w:rsidP="0015590C"/>
    <w:p w14:paraId="5A0AF78C" w14:textId="77777777" w:rsidR="0015590C" w:rsidRPr="0015590C" w:rsidRDefault="0015590C" w:rsidP="0015590C">
      <w:pPr>
        <w:pStyle w:val="3"/>
      </w:pPr>
      <w:bookmarkStart w:id="43" w:name="_Toc513455763"/>
      <w:r>
        <w:rPr>
          <w:rFonts w:hint="eastAsia"/>
        </w:rPr>
        <w:t>状态</w:t>
      </w:r>
      <w:bookmarkEnd w:id="43"/>
    </w:p>
    <w:p w14:paraId="71C78F3F" w14:textId="3114EDAB" w:rsidR="0015590C" w:rsidRDefault="0015590C" w:rsidP="0015590C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>
        <w:rPr>
          <w:rFonts w:hint="eastAsia"/>
          <w:lang w:val="en-GB"/>
        </w:rPr>
        <w:t>shortener</w:t>
      </w:r>
      <w:r>
        <w:rPr>
          <w:rFonts w:hint="eastAsia"/>
        </w:rPr>
        <w:t>在</w:t>
      </w:r>
      <w:r w:rsidR="0039095D">
        <w:t>ucloud/</w:t>
      </w:r>
      <w:r w:rsidR="0039095D">
        <w:rPr>
          <w:rFonts w:hint="eastAsia"/>
        </w:rPr>
        <w:t>mid</w:t>
      </w:r>
      <w:r w:rsidR="0039095D">
        <w:t>-end</w:t>
      </w:r>
      <w:r>
        <w:rPr>
          <w:rFonts w:hint="eastAsia"/>
        </w:rPr>
        <w:t>下</w:t>
      </w:r>
    </w:p>
    <w:p w14:paraId="0FCF587A" w14:textId="2E9AA9AA" w:rsidR="0015590C" w:rsidRDefault="0039095D" w:rsidP="0015590C">
      <w:r w:rsidRPr="00066AEB">
        <w:rPr>
          <w:noProof/>
        </w:rPr>
        <w:drawing>
          <wp:inline distT="0" distB="0" distL="0" distR="0" wp14:anchorId="40DCC04B" wp14:editId="6FC9DFC6">
            <wp:extent cx="6296660" cy="24847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0C13" w14:textId="77777777" w:rsidR="0015590C" w:rsidRDefault="0015590C" w:rsidP="0015590C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381600E1" w14:textId="77777777" w:rsidR="0015590C" w:rsidRDefault="0015590C" w:rsidP="0015590C"/>
    <w:p w14:paraId="347FB9BC" w14:textId="77777777" w:rsidR="0039095D" w:rsidRPr="00207E2F" w:rsidRDefault="0039095D" w:rsidP="0039095D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230532AC" w14:textId="77777777" w:rsidR="0039095D" w:rsidRPr="00207E2F" w:rsidRDefault="0039095D" w:rsidP="0039095D">
      <w:pPr>
        <w:rPr>
          <w:rStyle w:val="af8"/>
        </w:rPr>
      </w:pPr>
      <w:r w:rsidRPr="00207E2F">
        <w:rPr>
          <w:rStyle w:val="af8"/>
          <w:rFonts w:hint="eastAsia"/>
        </w:rPr>
        <w:t xml:space="preserve">docker ps ## </w:t>
      </w:r>
      <w:r w:rsidRPr="00207E2F">
        <w:rPr>
          <w:rStyle w:val="af8"/>
          <w:rFonts w:hint="eastAsia"/>
        </w:rPr>
        <w:t>可以查看当前运行的容器</w:t>
      </w:r>
    </w:p>
    <w:p w14:paraId="1975B981" w14:textId="77777777" w:rsidR="0039095D" w:rsidRPr="00207E2F" w:rsidRDefault="0039095D" w:rsidP="0039095D">
      <w:pPr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</w:rPr>
        <w:t>shortener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</w:rPr>
        <w:t>shortener</w:t>
      </w:r>
      <w:r w:rsidRPr="00207E2F">
        <w:rPr>
          <w:rStyle w:val="af8"/>
          <w:rFonts w:hint="eastAsia"/>
        </w:rPr>
        <w:t>的运行日志</w:t>
      </w:r>
    </w:p>
    <w:p w14:paraId="06C9268E" w14:textId="77777777" w:rsidR="0015590C" w:rsidRDefault="0015590C" w:rsidP="0015590C"/>
    <w:p w14:paraId="6DD8C936" w14:textId="76ED30BD" w:rsidR="0015590C" w:rsidRDefault="0015590C" w:rsidP="0015590C">
      <w:pPr>
        <w:pStyle w:val="3"/>
      </w:pPr>
      <w:bookmarkStart w:id="44" w:name="_Toc513455764"/>
      <w:r>
        <w:rPr>
          <w:rFonts w:hint="eastAsia"/>
        </w:rPr>
        <w:t>shortener</w:t>
      </w:r>
      <w:r>
        <w:rPr>
          <w:rFonts w:hint="eastAsia"/>
        </w:rPr>
        <w:t>的启动与关闭</w:t>
      </w:r>
      <w:bookmarkEnd w:id="44"/>
    </w:p>
    <w:p w14:paraId="42A160BD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4408FB44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>
        <w:rPr>
          <w:rStyle w:val="af8"/>
        </w:rPr>
        <w:t>/apps/svr/growing-url-shortener</w:t>
      </w:r>
      <w:r w:rsidRPr="00ED0D02">
        <w:rPr>
          <w:rStyle w:val="af8"/>
          <w:rFonts w:hint="eastAsia"/>
        </w:rPr>
        <w:t>下执行</w:t>
      </w:r>
      <w:r w:rsidRPr="00ED0D02">
        <w:rPr>
          <w:rStyle w:val="af8"/>
        </w:rPr>
        <w:t>install.sh</w:t>
      </w:r>
      <w:r w:rsidRPr="00ED0D02">
        <w:rPr>
          <w:rStyle w:val="af8"/>
          <w:rFonts w:hint="eastAsia"/>
        </w:rPr>
        <w:t>即可</w:t>
      </w:r>
    </w:p>
    <w:p w14:paraId="279C39EB" w14:textId="77777777" w:rsidR="0039095D" w:rsidRDefault="0039095D" w:rsidP="0039095D">
      <w:pPr>
        <w:pStyle w:val="ad"/>
        <w:rPr>
          <w:rStyle w:val="af8"/>
        </w:rPr>
      </w:pPr>
      <w:r w:rsidRPr="00ED0D02">
        <w:rPr>
          <w:rStyle w:val="af8"/>
        </w:rPr>
        <w:t xml:space="preserve">cd </w:t>
      </w:r>
      <w:r>
        <w:rPr>
          <w:rStyle w:val="af8"/>
        </w:rPr>
        <w:t>/apps/svr/growing-url-shortener</w:t>
      </w:r>
      <w:r w:rsidRPr="00ED0D02">
        <w:rPr>
          <w:rStyle w:val="af8"/>
        </w:rPr>
        <w:t xml:space="preserve"> &amp;&amp; sh install.sh</w:t>
      </w:r>
    </w:p>
    <w:p w14:paraId="2F66BA86" w14:textId="77777777" w:rsidR="0039095D" w:rsidRPr="00ED0D02" w:rsidRDefault="0039095D" w:rsidP="0039095D">
      <w:pPr>
        <w:rPr>
          <w:i/>
          <w:iCs/>
          <w:color w:val="404040" w:themeColor="text1" w:themeTint="BF"/>
        </w:rPr>
      </w:pPr>
    </w:p>
    <w:p w14:paraId="130E6B78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2B3D8455" w14:textId="77777777" w:rsidR="0039095D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70E3F590" w14:textId="77777777" w:rsidR="0015590C" w:rsidRDefault="0015590C" w:rsidP="0015590C"/>
    <w:p w14:paraId="74508314" w14:textId="097457AC" w:rsidR="0015590C" w:rsidRDefault="0039095D" w:rsidP="0015590C">
      <w:pPr>
        <w:pStyle w:val="3"/>
      </w:pPr>
      <w:bookmarkStart w:id="45" w:name="_Toc513455765"/>
      <w:r>
        <w:rPr>
          <w:rFonts w:hint="eastAsia"/>
        </w:rPr>
        <w:t>shortener</w:t>
      </w:r>
      <w:r w:rsidR="0015590C">
        <w:rPr>
          <w:rFonts w:hint="eastAsia"/>
        </w:rPr>
        <w:t>的基本操作</w:t>
      </w:r>
      <w:bookmarkEnd w:id="45"/>
    </w:p>
    <w:p w14:paraId="4FC19A83" w14:textId="77777777" w:rsidR="0015590C" w:rsidRPr="00834595" w:rsidRDefault="0015590C" w:rsidP="0015590C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3FD311F8" w14:textId="77777777" w:rsidR="0015590C" w:rsidRDefault="0015590C" w:rsidP="0015590C"/>
    <w:p w14:paraId="1F65289E" w14:textId="77777777" w:rsidR="0015590C" w:rsidRDefault="0015590C" w:rsidP="0015590C"/>
    <w:p w14:paraId="18C344C8" w14:textId="4514B151" w:rsidR="0039095D" w:rsidRPr="00834595" w:rsidRDefault="0039095D" w:rsidP="0039095D">
      <w:pPr>
        <w:pStyle w:val="20"/>
      </w:pPr>
      <w:bookmarkStart w:id="46" w:name="_Toc513455766"/>
      <w:r>
        <w:rPr>
          <w:rFonts w:hint="eastAsia"/>
        </w:rPr>
        <w:lastRenderedPageBreak/>
        <w:t>id-service</w:t>
      </w:r>
      <w:r>
        <w:rPr>
          <w:rFonts w:hint="eastAsia"/>
        </w:rPr>
        <w:t>服务</w:t>
      </w:r>
      <w:bookmarkEnd w:id="46"/>
    </w:p>
    <w:p w14:paraId="16325FD6" w14:textId="77777777" w:rsidR="0039095D" w:rsidRDefault="0039095D" w:rsidP="0039095D">
      <w:pPr>
        <w:pStyle w:val="3"/>
        <w:rPr>
          <w:lang w:val="en-GB"/>
        </w:rPr>
      </w:pPr>
      <w:bookmarkStart w:id="47" w:name="_Toc513455767"/>
      <w:r>
        <w:rPr>
          <w:rFonts w:hint="eastAsia"/>
          <w:lang w:val="en-GB"/>
        </w:rPr>
        <w:t>介绍</w:t>
      </w:r>
      <w:bookmarkEnd w:id="47"/>
    </w:p>
    <w:p w14:paraId="2211F24E" w14:textId="211B0E47" w:rsidR="0039095D" w:rsidRDefault="0039095D" w:rsidP="0039095D">
      <w:r>
        <w:rPr>
          <w:rFonts w:hint="eastAsia"/>
        </w:rPr>
        <w:t>服务：</w:t>
      </w:r>
      <w:r>
        <w:rPr>
          <w:rFonts w:hint="eastAsia"/>
        </w:rPr>
        <w:t>id-service</w:t>
      </w:r>
    </w:p>
    <w:p w14:paraId="0427060B" w14:textId="37AF049D" w:rsidR="0039095D" w:rsidRDefault="0039095D" w:rsidP="0039095D">
      <w:r>
        <w:rPr>
          <w:rFonts w:hint="eastAsia"/>
        </w:rPr>
        <w:t>介绍：根据访问的用户产生一个</w:t>
      </w:r>
      <w:r>
        <w:rPr>
          <w:rFonts w:hint="eastAsia"/>
        </w:rPr>
        <w:t>uid</w:t>
      </w:r>
      <w:r>
        <w:rPr>
          <w:rFonts w:hint="eastAsia"/>
        </w:rPr>
        <w:t>，用于判断多个设备是否是同一个用户</w:t>
      </w:r>
    </w:p>
    <w:p w14:paraId="2363493B" w14:textId="452DABDD" w:rsidR="0039095D" w:rsidRDefault="0039095D" w:rsidP="0039095D"/>
    <w:p w14:paraId="32FD2723" w14:textId="77777777" w:rsidR="0039095D" w:rsidRPr="0015590C" w:rsidRDefault="0039095D" w:rsidP="0039095D">
      <w:pPr>
        <w:pStyle w:val="3"/>
      </w:pPr>
      <w:bookmarkStart w:id="48" w:name="_Toc513455768"/>
      <w:r>
        <w:rPr>
          <w:rFonts w:hint="eastAsia"/>
        </w:rPr>
        <w:t>状态</w:t>
      </w:r>
      <w:bookmarkEnd w:id="48"/>
    </w:p>
    <w:p w14:paraId="34D3473A" w14:textId="443F9F5F" w:rsidR="0039095D" w:rsidRDefault="0039095D" w:rsidP="0039095D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>
        <w:rPr>
          <w:rFonts w:hint="eastAsia"/>
        </w:rPr>
        <w:t>id-service</w:t>
      </w:r>
      <w:r>
        <w:rPr>
          <w:rFonts w:hint="eastAsia"/>
        </w:rPr>
        <w:t>在</w:t>
      </w:r>
      <w:r>
        <w:t>ucloud/</w:t>
      </w:r>
      <w:r>
        <w:rPr>
          <w:rFonts w:hint="eastAsia"/>
        </w:rPr>
        <w:t>bigdata</w:t>
      </w:r>
      <w:r>
        <w:rPr>
          <w:rFonts w:hint="eastAsia"/>
        </w:rPr>
        <w:t>下</w:t>
      </w:r>
    </w:p>
    <w:p w14:paraId="286049EC" w14:textId="2C4EFA1C" w:rsidR="0039095D" w:rsidRDefault="0039095D" w:rsidP="0039095D">
      <w:r w:rsidRPr="00AF3DAC">
        <w:rPr>
          <w:noProof/>
        </w:rPr>
        <w:drawing>
          <wp:inline distT="0" distB="0" distL="0" distR="0" wp14:anchorId="6CDDC9A1" wp14:editId="138D0DF1">
            <wp:extent cx="6296660" cy="17348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B203" w14:textId="77777777" w:rsidR="0039095D" w:rsidRDefault="0039095D" w:rsidP="0039095D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62B9D74F" w14:textId="77777777" w:rsidR="0039095D" w:rsidRDefault="0039095D" w:rsidP="0039095D"/>
    <w:p w14:paraId="0E85D0B6" w14:textId="77777777" w:rsidR="0039095D" w:rsidRPr="00207E2F" w:rsidRDefault="0039095D" w:rsidP="0039095D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58C83BB6" w14:textId="77777777" w:rsidR="0039095D" w:rsidRPr="00207E2F" w:rsidRDefault="0039095D" w:rsidP="0039095D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 ps ## 可以查看当前运行的容器</w:t>
      </w:r>
    </w:p>
    <w:p w14:paraId="14A78B23" w14:textId="77777777" w:rsidR="0039095D" w:rsidRPr="00207E2F" w:rsidRDefault="0039095D" w:rsidP="0039095D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</w:rPr>
        <w:t>id</w:t>
      </w:r>
      <w:r>
        <w:rPr>
          <w:rStyle w:val="af8"/>
          <w:rFonts w:hint="eastAsia"/>
        </w:rPr>
        <w:t>service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</w:rPr>
        <w:t>idservice</w:t>
      </w:r>
      <w:r w:rsidRPr="00207E2F">
        <w:rPr>
          <w:rStyle w:val="af8"/>
          <w:rFonts w:hint="eastAsia"/>
        </w:rPr>
        <w:t>的运行日志</w:t>
      </w:r>
    </w:p>
    <w:p w14:paraId="441DA349" w14:textId="77777777" w:rsidR="0039095D" w:rsidRDefault="0039095D" w:rsidP="0039095D"/>
    <w:p w14:paraId="400E0CD3" w14:textId="4CDD7432" w:rsidR="0039095D" w:rsidRDefault="0039095D" w:rsidP="0039095D">
      <w:pPr>
        <w:pStyle w:val="3"/>
      </w:pPr>
      <w:bookmarkStart w:id="49" w:name="_Toc513455769"/>
      <w:r>
        <w:rPr>
          <w:rFonts w:hint="eastAsia"/>
        </w:rPr>
        <w:t>id-service</w:t>
      </w:r>
      <w:r>
        <w:rPr>
          <w:rFonts w:hint="eastAsia"/>
        </w:rPr>
        <w:t>的启动与关闭</w:t>
      </w:r>
      <w:bookmarkEnd w:id="49"/>
    </w:p>
    <w:p w14:paraId="274F342D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24917C6A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 w:rsidRPr="001E7F4C">
        <w:rPr>
          <w:rStyle w:val="af8"/>
        </w:rPr>
        <w:t>/apps/svr/id-service</w:t>
      </w:r>
      <w:r>
        <w:rPr>
          <w:rStyle w:val="af8"/>
        </w:rPr>
        <w:t xml:space="preserve"> </w:t>
      </w:r>
      <w:r w:rsidRPr="00ED0D02">
        <w:rPr>
          <w:rStyle w:val="af8"/>
          <w:rFonts w:hint="eastAsia"/>
        </w:rPr>
        <w:t>下执行</w:t>
      </w:r>
      <w:r>
        <w:rPr>
          <w:rStyle w:val="af8"/>
        </w:rPr>
        <w:t>update</w:t>
      </w:r>
      <w:r w:rsidRPr="00ED0D02">
        <w:rPr>
          <w:rStyle w:val="af8"/>
        </w:rPr>
        <w:t>.sh</w:t>
      </w:r>
      <w:r w:rsidRPr="00ED0D02">
        <w:rPr>
          <w:rStyle w:val="af8"/>
          <w:rFonts w:hint="eastAsia"/>
        </w:rPr>
        <w:t>即可</w:t>
      </w:r>
    </w:p>
    <w:p w14:paraId="7C5EAEB8" w14:textId="77777777" w:rsidR="0039095D" w:rsidRDefault="0039095D" w:rsidP="0039095D">
      <w:pPr>
        <w:pStyle w:val="ad"/>
        <w:rPr>
          <w:rStyle w:val="af8"/>
        </w:rPr>
      </w:pPr>
      <w:r w:rsidRPr="00ED0D02">
        <w:rPr>
          <w:rStyle w:val="af8"/>
        </w:rPr>
        <w:t xml:space="preserve">cd </w:t>
      </w:r>
      <w:r w:rsidRPr="001E7F4C">
        <w:rPr>
          <w:rStyle w:val="af8"/>
        </w:rPr>
        <w:t>/apps/svr/id-service</w:t>
      </w:r>
      <w:r>
        <w:rPr>
          <w:rStyle w:val="af8"/>
        </w:rPr>
        <w:t xml:space="preserve"> </w:t>
      </w:r>
      <w:r w:rsidRPr="00ED0D02">
        <w:rPr>
          <w:rStyle w:val="af8"/>
        </w:rPr>
        <w:t xml:space="preserve"> &amp;&amp; sh </w:t>
      </w:r>
      <w:r>
        <w:rPr>
          <w:rStyle w:val="af8"/>
        </w:rPr>
        <w:t>update</w:t>
      </w:r>
      <w:r w:rsidRPr="00ED0D02">
        <w:rPr>
          <w:rStyle w:val="af8"/>
        </w:rPr>
        <w:t>.sh</w:t>
      </w:r>
    </w:p>
    <w:p w14:paraId="5761BC3B" w14:textId="77777777" w:rsidR="0039095D" w:rsidRPr="00ED0D02" w:rsidRDefault="0039095D" w:rsidP="0039095D">
      <w:pPr>
        <w:rPr>
          <w:i/>
          <w:iCs/>
          <w:color w:val="404040" w:themeColor="text1" w:themeTint="BF"/>
        </w:rPr>
      </w:pPr>
    </w:p>
    <w:p w14:paraId="5B7F1925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35F487FE" w14:textId="77777777" w:rsidR="0039095D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1DB16994" w14:textId="77777777" w:rsidR="0039095D" w:rsidRDefault="0039095D" w:rsidP="0039095D"/>
    <w:p w14:paraId="3A2C2676" w14:textId="6861341D" w:rsidR="0039095D" w:rsidRDefault="0039095D" w:rsidP="0039095D">
      <w:pPr>
        <w:pStyle w:val="3"/>
      </w:pPr>
      <w:bookmarkStart w:id="50" w:name="_Toc513455770"/>
      <w:r>
        <w:rPr>
          <w:rFonts w:hint="eastAsia"/>
        </w:rPr>
        <w:t>id-service</w:t>
      </w:r>
      <w:r>
        <w:rPr>
          <w:rFonts w:hint="eastAsia"/>
        </w:rPr>
        <w:t>的基本操作</w:t>
      </w:r>
      <w:bookmarkEnd w:id="50"/>
    </w:p>
    <w:p w14:paraId="4ACC5296" w14:textId="77777777" w:rsidR="0039095D" w:rsidRPr="00834595" w:rsidRDefault="0039095D" w:rsidP="0039095D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4F540B4B" w14:textId="77777777" w:rsidR="0039095D" w:rsidRDefault="0039095D" w:rsidP="0015590C"/>
    <w:p w14:paraId="664223B8" w14:textId="77777777" w:rsidR="0039095D" w:rsidRDefault="0039095D" w:rsidP="0015590C"/>
    <w:p w14:paraId="6848A97A" w14:textId="7DE1544B" w:rsidR="0039095D" w:rsidRPr="00834595" w:rsidRDefault="0039095D" w:rsidP="0039095D">
      <w:pPr>
        <w:pStyle w:val="20"/>
      </w:pPr>
      <w:bookmarkStart w:id="51" w:name="_Toc513455771"/>
      <w:r w:rsidRPr="00586E96">
        <w:rPr>
          <w:b w:val="0"/>
        </w:rPr>
        <w:lastRenderedPageBreak/>
        <w:t>vds-api</w:t>
      </w:r>
      <w:r>
        <w:rPr>
          <w:rFonts w:hint="eastAsia"/>
        </w:rPr>
        <w:t>服务</w:t>
      </w:r>
      <w:bookmarkEnd w:id="51"/>
    </w:p>
    <w:p w14:paraId="469AA9DA" w14:textId="77777777" w:rsidR="0039095D" w:rsidRDefault="0039095D" w:rsidP="0039095D">
      <w:pPr>
        <w:pStyle w:val="3"/>
        <w:rPr>
          <w:lang w:val="en-GB"/>
        </w:rPr>
      </w:pPr>
      <w:bookmarkStart w:id="52" w:name="_Toc513455772"/>
      <w:r>
        <w:rPr>
          <w:rFonts w:hint="eastAsia"/>
          <w:lang w:val="en-GB"/>
        </w:rPr>
        <w:t>介绍</w:t>
      </w:r>
      <w:bookmarkEnd w:id="52"/>
    </w:p>
    <w:p w14:paraId="70E27471" w14:textId="232AD216" w:rsidR="0039095D" w:rsidRDefault="0039095D" w:rsidP="0039095D">
      <w:r>
        <w:rPr>
          <w:rFonts w:hint="eastAsia"/>
        </w:rPr>
        <w:t>服务：</w:t>
      </w:r>
      <w:r>
        <w:rPr>
          <w:rFonts w:hint="eastAsia"/>
        </w:rPr>
        <w:t>vds-api</w:t>
      </w:r>
      <w:r w:rsidR="005A4755">
        <w:rPr>
          <w:rFonts w:hint="eastAsia"/>
        </w:rPr>
        <w:t>（一般是两台）</w:t>
      </w:r>
    </w:p>
    <w:p w14:paraId="3A99F548" w14:textId="10886FDC" w:rsidR="0039095D" w:rsidRDefault="0039095D" w:rsidP="0039095D">
      <w:r>
        <w:rPr>
          <w:rFonts w:hint="eastAsia"/>
        </w:rPr>
        <w:t>介绍：后端数据收集上来存放的第一位置</w:t>
      </w:r>
    </w:p>
    <w:p w14:paraId="3F63AA17" w14:textId="77777777" w:rsidR="0039095D" w:rsidRDefault="0039095D" w:rsidP="0039095D"/>
    <w:p w14:paraId="6D811383" w14:textId="77777777" w:rsidR="0039095D" w:rsidRPr="0015590C" w:rsidRDefault="0039095D" w:rsidP="0039095D">
      <w:pPr>
        <w:pStyle w:val="3"/>
      </w:pPr>
      <w:bookmarkStart w:id="53" w:name="_Toc513455773"/>
      <w:r>
        <w:rPr>
          <w:rFonts w:hint="eastAsia"/>
        </w:rPr>
        <w:t>状态</w:t>
      </w:r>
      <w:bookmarkEnd w:id="53"/>
    </w:p>
    <w:p w14:paraId="0BD67CA8" w14:textId="7C315DE5" w:rsidR="0039095D" w:rsidRDefault="0039095D" w:rsidP="0039095D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>
        <w:rPr>
          <w:rFonts w:hint="eastAsia"/>
          <w:lang w:val="en-GB"/>
        </w:rPr>
        <w:t>vds-api</w:t>
      </w:r>
      <w:r>
        <w:rPr>
          <w:rFonts w:hint="eastAsia"/>
        </w:rPr>
        <w:t>在</w:t>
      </w:r>
      <w:r>
        <w:t>ucloud/</w:t>
      </w:r>
      <w:r>
        <w:rPr>
          <w:rFonts w:hint="eastAsia"/>
        </w:rPr>
        <w:t>bigdata</w:t>
      </w:r>
      <w:r>
        <w:rPr>
          <w:rFonts w:hint="eastAsia"/>
        </w:rPr>
        <w:t>下</w:t>
      </w:r>
    </w:p>
    <w:p w14:paraId="3E78FA72" w14:textId="039E575B" w:rsidR="0039095D" w:rsidRDefault="0039095D" w:rsidP="0039095D">
      <w:r w:rsidRPr="001E7F4C">
        <w:rPr>
          <w:noProof/>
        </w:rPr>
        <w:drawing>
          <wp:inline distT="0" distB="0" distL="0" distR="0" wp14:anchorId="6C89FC8C" wp14:editId="04AA736F">
            <wp:extent cx="6296660" cy="1734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B0D8" w14:textId="77777777" w:rsidR="0039095D" w:rsidRDefault="0039095D" w:rsidP="0039095D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4789289B" w14:textId="77777777" w:rsidR="0039095D" w:rsidRDefault="0039095D" w:rsidP="0039095D"/>
    <w:p w14:paraId="73E7AFDA" w14:textId="77777777" w:rsidR="0039095D" w:rsidRPr="00207E2F" w:rsidRDefault="0039095D" w:rsidP="0039095D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35431CB3" w14:textId="1CA4F806" w:rsidR="0039095D" w:rsidRPr="00207E2F" w:rsidRDefault="0039095D" w:rsidP="0039095D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</w:t>
      </w:r>
      <w:r w:rsidRPr="0039095D">
        <w:rPr>
          <w:rStyle w:val="af8"/>
          <w:rFonts w:hint="eastAsia"/>
        </w:rPr>
        <w:t xml:space="preserve"> </w:t>
      </w:r>
      <w:r w:rsidRPr="00207E2F">
        <w:rPr>
          <w:rStyle w:val="af8"/>
          <w:rFonts w:hint="eastAsia"/>
        </w:rPr>
        <w:t>docker ps ## 可以查看当前运行的容器</w:t>
      </w:r>
    </w:p>
    <w:p w14:paraId="6A6C3D8A" w14:textId="7FCBB360" w:rsidR="0039095D" w:rsidRPr="0039095D" w:rsidRDefault="0039095D" w:rsidP="0039095D">
      <w:pPr>
        <w:pStyle w:val="ad"/>
        <w:rPr>
          <w:i/>
          <w:iCs/>
          <w:color w:val="404040" w:themeColor="text1" w:themeTint="BF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  <w:rFonts w:hint="eastAsia"/>
        </w:rPr>
        <w:t>vdsapi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  <w:rFonts w:hint="eastAsia"/>
        </w:rPr>
        <w:t>vdsapi</w:t>
      </w:r>
      <w:r w:rsidRPr="00207E2F">
        <w:rPr>
          <w:rStyle w:val="af8"/>
          <w:rFonts w:hint="eastAsia"/>
        </w:rPr>
        <w:t>的运行日志</w:t>
      </w:r>
    </w:p>
    <w:p w14:paraId="5581BFA8" w14:textId="68D5FC92" w:rsidR="0039095D" w:rsidRDefault="0039095D" w:rsidP="0039095D">
      <w:pPr>
        <w:pStyle w:val="3"/>
      </w:pPr>
      <w:bookmarkStart w:id="54" w:name="_Toc513455774"/>
      <w:r>
        <w:rPr>
          <w:rFonts w:hint="eastAsia"/>
        </w:rPr>
        <w:t>vds-api</w:t>
      </w:r>
      <w:r>
        <w:rPr>
          <w:rFonts w:hint="eastAsia"/>
        </w:rPr>
        <w:t>的启动与关闭</w:t>
      </w:r>
      <w:bookmarkEnd w:id="54"/>
    </w:p>
    <w:p w14:paraId="0C0CE87F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663FFDEA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 w:rsidRPr="001E7F4C">
        <w:rPr>
          <w:rStyle w:val="af8"/>
        </w:rPr>
        <w:t>/apps/svr/vds-api/</w:t>
      </w:r>
      <w:r>
        <w:rPr>
          <w:rStyle w:val="af8"/>
        </w:rPr>
        <w:t xml:space="preserve"> </w:t>
      </w:r>
      <w:r w:rsidRPr="00ED0D02">
        <w:rPr>
          <w:rStyle w:val="af8"/>
          <w:rFonts w:hint="eastAsia"/>
        </w:rPr>
        <w:t>下执行</w:t>
      </w:r>
      <w:r>
        <w:rPr>
          <w:rStyle w:val="af8"/>
        </w:rPr>
        <w:t>install</w:t>
      </w:r>
      <w:r w:rsidRPr="00ED0D02">
        <w:rPr>
          <w:rStyle w:val="af8"/>
        </w:rPr>
        <w:t>.sh</w:t>
      </w:r>
      <w:r w:rsidRPr="00ED0D02">
        <w:rPr>
          <w:rStyle w:val="af8"/>
          <w:rFonts w:hint="eastAsia"/>
        </w:rPr>
        <w:t>即可</w:t>
      </w:r>
    </w:p>
    <w:p w14:paraId="3FFCF989" w14:textId="77777777" w:rsidR="0039095D" w:rsidRDefault="0039095D" w:rsidP="0039095D">
      <w:pPr>
        <w:pStyle w:val="ad"/>
        <w:rPr>
          <w:rStyle w:val="af8"/>
        </w:rPr>
      </w:pPr>
      <w:r w:rsidRPr="00ED0D02">
        <w:rPr>
          <w:rStyle w:val="af8"/>
        </w:rPr>
        <w:t xml:space="preserve">cd </w:t>
      </w:r>
      <w:r>
        <w:rPr>
          <w:rStyle w:val="af8"/>
        </w:rPr>
        <w:t xml:space="preserve">/apps/svr/vds-api </w:t>
      </w:r>
      <w:r w:rsidRPr="00ED0D02">
        <w:rPr>
          <w:rStyle w:val="af8"/>
        </w:rPr>
        <w:t xml:space="preserve"> &amp;&amp; sh </w:t>
      </w:r>
      <w:r>
        <w:rPr>
          <w:rStyle w:val="af8"/>
        </w:rPr>
        <w:t>install</w:t>
      </w:r>
      <w:r w:rsidRPr="00ED0D02">
        <w:rPr>
          <w:rStyle w:val="af8"/>
        </w:rPr>
        <w:t>.sh</w:t>
      </w:r>
    </w:p>
    <w:p w14:paraId="66FDDC73" w14:textId="77777777" w:rsidR="0039095D" w:rsidRPr="00ED0D02" w:rsidRDefault="0039095D" w:rsidP="0039095D">
      <w:pPr>
        <w:rPr>
          <w:i/>
          <w:iCs/>
          <w:color w:val="404040" w:themeColor="text1" w:themeTint="BF"/>
        </w:rPr>
      </w:pPr>
    </w:p>
    <w:p w14:paraId="33FF2642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5E6B7CD4" w14:textId="77777777" w:rsidR="0039095D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3F51C521" w14:textId="77777777" w:rsidR="0039095D" w:rsidRDefault="0039095D" w:rsidP="0039095D"/>
    <w:p w14:paraId="3F045C4E" w14:textId="29269621" w:rsidR="0039095D" w:rsidRDefault="0039095D" w:rsidP="0039095D">
      <w:pPr>
        <w:pStyle w:val="3"/>
      </w:pPr>
      <w:bookmarkStart w:id="55" w:name="_Toc513455775"/>
      <w:r>
        <w:rPr>
          <w:rStyle w:val="af8"/>
        </w:rPr>
        <w:t>vds-api</w:t>
      </w:r>
      <w:r>
        <w:rPr>
          <w:rFonts w:hint="eastAsia"/>
        </w:rPr>
        <w:t>的基本操作</w:t>
      </w:r>
      <w:bookmarkEnd w:id="55"/>
    </w:p>
    <w:p w14:paraId="2555FA99" w14:textId="77777777" w:rsidR="0039095D" w:rsidRPr="00834595" w:rsidRDefault="0039095D" w:rsidP="0039095D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12614421" w14:textId="77777777" w:rsidR="0039095D" w:rsidRDefault="0039095D" w:rsidP="0015590C"/>
    <w:p w14:paraId="43772565" w14:textId="6F1B646D" w:rsidR="0039095D" w:rsidRPr="00834595" w:rsidRDefault="0039095D" w:rsidP="0039095D">
      <w:pPr>
        <w:pStyle w:val="20"/>
      </w:pPr>
      <w:bookmarkStart w:id="56" w:name="_Toc513455776"/>
      <w:r>
        <w:rPr>
          <w:rFonts w:hint="eastAsia"/>
        </w:rPr>
        <w:t>log2kafka</w:t>
      </w:r>
      <w:r>
        <w:rPr>
          <w:rFonts w:hint="eastAsia"/>
        </w:rPr>
        <w:t>服务</w:t>
      </w:r>
      <w:bookmarkEnd w:id="56"/>
    </w:p>
    <w:p w14:paraId="4CE270C0" w14:textId="77777777" w:rsidR="0039095D" w:rsidRDefault="0039095D" w:rsidP="0039095D">
      <w:pPr>
        <w:pStyle w:val="3"/>
        <w:rPr>
          <w:lang w:val="en-GB"/>
        </w:rPr>
      </w:pPr>
      <w:bookmarkStart w:id="57" w:name="_Toc513455777"/>
      <w:r>
        <w:rPr>
          <w:rFonts w:hint="eastAsia"/>
          <w:lang w:val="en-GB"/>
        </w:rPr>
        <w:t>介绍</w:t>
      </w:r>
      <w:bookmarkEnd w:id="57"/>
    </w:p>
    <w:p w14:paraId="44C5BDF4" w14:textId="6F9649C0" w:rsidR="0039095D" w:rsidRDefault="0039095D" w:rsidP="0039095D">
      <w:r>
        <w:rPr>
          <w:rFonts w:hint="eastAsia"/>
        </w:rPr>
        <w:t>服务：</w:t>
      </w:r>
      <w:r>
        <w:rPr>
          <w:rFonts w:hint="eastAsia"/>
        </w:rPr>
        <w:t>log2kafka</w:t>
      </w:r>
      <w:r w:rsidR="0075648B">
        <w:rPr>
          <w:rFonts w:hint="eastAsia"/>
        </w:rPr>
        <w:t>（一般是两台</w:t>
      </w:r>
      <w:r w:rsidR="0075648B">
        <w:rPr>
          <w:rFonts w:ascii=".Apple Color Emoji UI" w:eastAsia=".Apple Color Emoji UI" w:hAnsi=".Apple Color Emoji UI" w:cs=".Apple Color Emoji UI" w:hint="eastAsia"/>
        </w:rPr>
        <w:t>和</w:t>
      </w:r>
      <w:r w:rsidR="0075648B">
        <w:rPr>
          <w:rFonts w:ascii="Calibri" w:eastAsia=".Apple Color Emoji UI" w:hAnsi="Calibri" w:cs="Calibri"/>
        </w:rPr>
        <w:t>vds</w:t>
      </w:r>
      <w:r w:rsidR="0075648B">
        <w:rPr>
          <w:rFonts w:ascii="Calibri" w:eastAsia=".Apple Color Emoji UI" w:hAnsi="Calibri" w:cs="Calibri" w:hint="eastAsia"/>
        </w:rPr>
        <w:t>成对出现</w:t>
      </w:r>
      <w:r w:rsidR="0075648B">
        <w:rPr>
          <w:rFonts w:hint="eastAsia"/>
        </w:rPr>
        <w:t>）</w:t>
      </w:r>
    </w:p>
    <w:p w14:paraId="711517F9" w14:textId="57998F64" w:rsidR="0039095D" w:rsidRDefault="0039095D" w:rsidP="0039095D">
      <w:r>
        <w:rPr>
          <w:rFonts w:hint="eastAsia"/>
        </w:rPr>
        <w:lastRenderedPageBreak/>
        <w:t>介绍：会根据</w:t>
      </w:r>
      <w:r>
        <w:rPr>
          <w:rFonts w:hint="eastAsia"/>
        </w:rPr>
        <w:t>id-service</w:t>
      </w:r>
      <w:r>
        <w:rPr>
          <w:rFonts w:hint="eastAsia"/>
        </w:rPr>
        <w:t>服务返回的结果将数据传送至</w:t>
      </w:r>
      <w:r>
        <w:rPr>
          <w:rFonts w:hint="eastAsia"/>
        </w:rPr>
        <w:t>kafka</w:t>
      </w:r>
      <w:r>
        <w:rPr>
          <w:rFonts w:hint="eastAsia"/>
        </w:rPr>
        <w:t>服务</w:t>
      </w:r>
    </w:p>
    <w:p w14:paraId="51459F98" w14:textId="77777777" w:rsidR="0039095D" w:rsidRDefault="0039095D" w:rsidP="0039095D"/>
    <w:p w14:paraId="77087909" w14:textId="77777777" w:rsidR="0039095D" w:rsidRPr="0015590C" w:rsidRDefault="0039095D" w:rsidP="0039095D">
      <w:pPr>
        <w:pStyle w:val="3"/>
      </w:pPr>
      <w:bookmarkStart w:id="58" w:name="_Toc513455778"/>
      <w:r>
        <w:rPr>
          <w:rFonts w:hint="eastAsia"/>
        </w:rPr>
        <w:t>状态</w:t>
      </w:r>
      <w:bookmarkEnd w:id="58"/>
    </w:p>
    <w:p w14:paraId="1B1840EA" w14:textId="06A3269F" w:rsidR="0039095D" w:rsidRDefault="0039095D" w:rsidP="0039095D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>
        <w:rPr>
          <w:rFonts w:hint="eastAsia"/>
          <w:lang w:val="en-GB"/>
        </w:rPr>
        <w:t>log2kafka</w:t>
      </w:r>
      <w:r>
        <w:rPr>
          <w:rFonts w:hint="eastAsia"/>
        </w:rPr>
        <w:t>在</w:t>
      </w:r>
      <w:r>
        <w:t>ucloud/</w:t>
      </w:r>
      <w:r>
        <w:rPr>
          <w:rFonts w:hint="eastAsia"/>
        </w:rPr>
        <w:t>bigdata</w:t>
      </w:r>
      <w:r>
        <w:rPr>
          <w:rFonts w:hint="eastAsia"/>
        </w:rPr>
        <w:t>下</w:t>
      </w:r>
    </w:p>
    <w:p w14:paraId="0C7F0131" w14:textId="2F9AB020" w:rsidR="0039095D" w:rsidRDefault="0039095D" w:rsidP="0039095D">
      <w:r w:rsidRPr="001E7F4C">
        <w:rPr>
          <w:noProof/>
        </w:rPr>
        <w:drawing>
          <wp:inline distT="0" distB="0" distL="0" distR="0" wp14:anchorId="5C639084" wp14:editId="72AC106F">
            <wp:extent cx="6296660" cy="16535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6068" w14:textId="77777777" w:rsidR="0039095D" w:rsidRDefault="0039095D" w:rsidP="0039095D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3C486B0B" w14:textId="77777777" w:rsidR="0039095D" w:rsidRDefault="0039095D" w:rsidP="0039095D"/>
    <w:p w14:paraId="413F692D" w14:textId="77777777" w:rsidR="0039095D" w:rsidRPr="00207E2F" w:rsidRDefault="0039095D" w:rsidP="0039095D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191BE23E" w14:textId="77777777" w:rsidR="0039095D" w:rsidRPr="00207E2F" w:rsidRDefault="0039095D" w:rsidP="0039095D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 ps ## 可以查看当前运行的容器</w:t>
      </w:r>
    </w:p>
    <w:p w14:paraId="5DC316F3" w14:textId="77777777" w:rsidR="0039095D" w:rsidRPr="00207E2F" w:rsidRDefault="0039095D" w:rsidP="0039095D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</w:rPr>
        <w:t>log2kafka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</w:rPr>
        <w:t>log2kafka</w:t>
      </w:r>
      <w:r w:rsidRPr="00207E2F">
        <w:rPr>
          <w:rStyle w:val="af8"/>
          <w:rFonts w:hint="eastAsia"/>
        </w:rPr>
        <w:t>的运行日志</w:t>
      </w:r>
    </w:p>
    <w:p w14:paraId="180681C4" w14:textId="4B018450" w:rsidR="0039095D" w:rsidRDefault="0039095D" w:rsidP="0039095D">
      <w:pPr>
        <w:pStyle w:val="3"/>
      </w:pPr>
      <w:bookmarkStart w:id="59" w:name="_Toc513455779"/>
      <w:r>
        <w:rPr>
          <w:rFonts w:hint="eastAsia"/>
        </w:rPr>
        <w:t>log2kafka</w:t>
      </w:r>
      <w:r>
        <w:rPr>
          <w:rFonts w:hint="eastAsia"/>
        </w:rPr>
        <w:t>的启动与关闭</w:t>
      </w:r>
      <w:bookmarkEnd w:id="59"/>
    </w:p>
    <w:p w14:paraId="6D7AB058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16CC07BF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 w:rsidRPr="001E7F4C">
        <w:rPr>
          <w:rStyle w:val="af8"/>
        </w:rPr>
        <w:t>/apps/svr/log2kaf</w:t>
      </w:r>
      <w:r>
        <w:rPr>
          <w:rStyle w:val="af8"/>
        </w:rPr>
        <w:t xml:space="preserve">ka </w:t>
      </w:r>
      <w:r w:rsidRPr="00ED0D02">
        <w:rPr>
          <w:rStyle w:val="af8"/>
          <w:rFonts w:hint="eastAsia"/>
        </w:rPr>
        <w:t>下执行</w:t>
      </w:r>
      <w:r>
        <w:rPr>
          <w:rStyle w:val="af8"/>
        </w:rPr>
        <w:t>update</w:t>
      </w:r>
      <w:r w:rsidRPr="00ED0D02">
        <w:rPr>
          <w:rStyle w:val="af8"/>
        </w:rPr>
        <w:t>.sh</w:t>
      </w:r>
      <w:r w:rsidRPr="00ED0D02">
        <w:rPr>
          <w:rStyle w:val="af8"/>
          <w:rFonts w:hint="eastAsia"/>
        </w:rPr>
        <w:t>即可</w:t>
      </w:r>
    </w:p>
    <w:p w14:paraId="2C51F3E5" w14:textId="77777777" w:rsidR="0039095D" w:rsidRDefault="0039095D" w:rsidP="0039095D">
      <w:pPr>
        <w:pStyle w:val="ad"/>
        <w:rPr>
          <w:rStyle w:val="af8"/>
        </w:rPr>
      </w:pPr>
      <w:r w:rsidRPr="00ED0D02">
        <w:rPr>
          <w:rStyle w:val="af8"/>
        </w:rPr>
        <w:t xml:space="preserve">cd </w:t>
      </w:r>
      <w:r>
        <w:rPr>
          <w:rStyle w:val="af8"/>
        </w:rPr>
        <w:t xml:space="preserve">/apps/svr/log2kafka </w:t>
      </w:r>
      <w:r w:rsidRPr="00ED0D02">
        <w:rPr>
          <w:rStyle w:val="af8"/>
        </w:rPr>
        <w:t xml:space="preserve"> &amp;&amp; sh </w:t>
      </w:r>
      <w:r>
        <w:rPr>
          <w:rStyle w:val="af8"/>
        </w:rPr>
        <w:t>update</w:t>
      </w:r>
      <w:r w:rsidRPr="00ED0D02">
        <w:rPr>
          <w:rStyle w:val="af8"/>
        </w:rPr>
        <w:t>.sh</w:t>
      </w:r>
    </w:p>
    <w:p w14:paraId="5F0652EF" w14:textId="77777777" w:rsidR="0039095D" w:rsidRPr="00ED0D02" w:rsidRDefault="0039095D" w:rsidP="0039095D">
      <w:pPr>
        <w:rPr>
          <w:i/>
          <w:iCs/>
          <w:color w:val="404040" w:themeColor="text1" w:themeTint="BF"/>
        </w:rPr>
      </w:pPr>
    </w:p>
    <w:p w14:paraId="10A88440" w14:textId="77777777" w:rsidR="0039095D" w:rsidRPr="00ED0D02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2BE65488" w14:textId="77777777" w:rsidR="0039095D" w:rsidRDefault="0039095D" w:rsidP="0039095D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31644D75" w14:textId="77777777" w:rsidR="0039095D" w:rsidRDefault="0039095D" w:rsidP="0039095D"/>
    <w:p w14:paraId="6FFC6010" w14:textId="3F7EB55B" w:rsidR="0039095D" w:rsidRDefault="0039095D" w:rsidP="0039095D">
      <w:pPr>
        <w:pStyle w:val="3"/>
      </w:pPr>
      <w:bookmarkStart w:id="60" w:name="_Toc513455780"/>
      <w:r>
        <w:rPr>
          <w:rStyle w:val="af8"/>
          <w:rFonts w:hint="eastAsia"/>
        </w:rPr>
        <w:t>log2kafka</w:t>
      </w:r>
      <w:r>
        <w:rPr>
          <w:rFonts w:hint="eastAsia"/>
        </w:rPr>
        <w:t>的基本操作</w:t>
      </w:r>
      <w:bookmarkEnd w:id="60"/>
    </w:p>
    <w:p w14:paraId="3FFE287E" w14:textId="77777777" w:rsidR="0039095D" w:rsidRPr="00834595" w:rsidRDefault="0039095D" w:rsidP="0039095D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0B1BDEF0" w14:textId="77777777" w:rsidR="0039095D" w:rsidRDefault="0039095D" w:rsidP="0015590C"/>
    <w:p w14:paraId="529F371F" w14:textId="142498E5" w:rsidR="0039095D" w:rsidRPr="00834595" w:rsidRDefault="0039095D" w:rsidP="0039095D">
      <w:pPr>
        <w:pStyle w:val="20"/>
      </w:pPr>
      <w:bookmarkStart w:id="61" w:name="_Toc513455781"/>
      <w:r w:rsidRPr="00586E96">
        <w:rPr>
          <w:rFonts w:hint="eastAsia"/>
          <w:b w:val="0"/>
        </w:rPr>
        <w:t>elacticsearch</w:t>
      </w:r>
      <w:r>
        <w:rPr>
          <w:rFonts w:hint="eastAsia"/>
        </w:rPr>
        <w:t>服务</w:t>
      </w:r>
      <w:bookmarkEnd w:id="61"/>
    </w:p>
    <w:p w14:paraId="41127F1F" w14:textId="77777777" w:rsidR="0039095D" w:rsidRDefault="0039095D" w:rsidP="0039095D">
      <w:pPr>
        <w:pStyle w:val="3"/>
        <w:rPr>
          <w:lang w:val="en-GB"/>
        </w:rPr>
      </w:pPr>
      <w:bookmarkStart w:id="62" w:name="_Toc513455782"/>
      <w:r>
        <w:rPr>
          <w:rFonts w:hint="eastAsia"/>
          <w:lang w:val="en-GB"/>
        </w:rPr>
        <w:t>介绍</w:t>
      </w:r>
      <w:bookmarkEnd w:id="62"/>
    </w:p>
    <w:p w14:paraId="094F53F7" w14:textId="2ABD89D9" w:rsidR="0039095D" w:rsidRDefault="0039095D" w:rsidP="0039095D">
      <w:r>
        <w:rPr>
          <w:rFonts w:hint="eastAsia"/>
        </w:rPr>
        <w:t>服务：</w:t>
      </w:r>
      <w:r w:rsidR="00093307" w:rsidRPr="00093307">
        <w:t>elasticsearch</w:t>
      </w:r>
    </w:p>
    <w:p w14:paraId="4354EBB2" w14:textId="0D61655B" w:rsidR="0039095D" w:rsidRDefault="0039095D" w:rsidP="0039095D">
      <w:r>
        <w:rPr>
          <w:rFonts w:hint="eastAsia"/>
        </w:rPr>
        <w:t>介绍：</w:t>
      </w:r>
      <w:r w:rsidR="00093307">
        <w:rPr>
          <w:rFonts w:hint="eastAsia"/>
        </w:rPr>
        <w:t>文本搜索服务</w:t>
      </w:r>
    </w:p>
    <w:p w14:paraId="2BE2D1A6" w14:textId="77777777" w:rsidR="0039095D" w:rsidRDefault="0039095D" w:rsidP="0039095D"/>
    <w:p w14:paraId="379199CF" w14:textId="77777777" w:rsidR="0039095D" w:rsidRPr="0015590C" w:rsidRDefault="0039095D" w:rsidP="0039095D">
      <w:pPr>
        <w:pStyle w:val="3"/>
      </w:pPr>
      <w:bookmarkStart w:id="63" w:name="_Toc513455783"/>
      <w:r>
        <w:rPr>
          <w:rFonts w:hint="eastAsia"/>
        </w:rPr>
        <w:lastRenderedPageBreak/>
        <w:t>状态</w:t>
      </w:r>
      <w:bookmarkEnd w:id="63"/>
    </w:p>
    <w:p w14:paraId="67C65F22" w14:textId="09CA1EA9" w:rsidR="0039095D" w:rsidRDefault="0039095D" w:rsidP="0039095D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</w:t>
      </w:r>
      <w:r w:rsidR="00093307" w:rsidRPr="00093307">
        <w:t>elasticsearch</w:t>
      </w:r>
      <w:r>
        <w:rPr>
          <w:rFonts w:hint="eastAsia"/>
        </w:rPr>
        <w:t>在</w:t>
      </w:r>
      <w:r>
        <w:t>ucloud/</w:t>
      </w:r>
      <w:r>
        <w:rPr>
          <w:rFonts w:hint="eastAsia"/>
        </w:rPr>
        <w:t>bigdata</w:t>
      </w:r>
      <w:r>
        <w:rPr>
          <w:rFonts w:hint="eastAsia"/>
        </w:rPr>
        <w:t>下</w:t>
      </w:r>
    </w:p>
    <w:p w14:paraId="403C7963" w14:textId="6A2575DA" w:rsidR="0039095D" w:rsidRDefault="005A4755" w:rsidP="0039095D">
      <w:r w:rsidRPr="00517F09">
        <w:rPr>
          <w:noProof/>
        </w:rPr>
        <w:drawing>
          <wp:inline distT="0" distB="0" distL="0" distR="0" wp14:anchorId="3A2728CD" wp14:editId="0B551CF0">
            <wp:extent cx="6296660" cy="2056765"/>
            <wp:effectExtent l="228600" t="228600" r="231140" b="2292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056765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09A33A" w14:textId="77777777" w:rsidR="0039095D" w:rsidRDefault="0039095D" w:rsidP="0039095D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6BC7E739" w14:textId="77777777" w:rsidR="0039095D" w:rsidRDefault="0039095D" w:rsidP="0039095D"/>
    <w:p w14:paraId="6EFE58FC" w14:textId="77777777" w:rsidR="0039095D" w:rsidRPr="00207E2F" w:rsidRDefault="0039095D" w:rsidP="0039095D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2EA8AF50" w14:textId="77777777" w:rsidR="0039095D" w:rsidRPr="00207E2F" w:rsidRDefault="0039095D" w:rsidP="0039095D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 ps ## 可以查看当前运行的容器</w:t>
      </w:r>
    </w:p>
    <w:p w14:paraId="185A5BF8" w14:textId="2D6E8823" w:rsidR="0039095D" w:rsidRPr="00207E2F" w:rsidRDefault="0039095D" w:rsidP="0039095D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 w:rsidR="00093307" w:rsidRPr="00093307">
        <w:t>elasticsearch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 w:rsidR="00093307" w:rsidRPr="00093307">
        <w:t>elasticsearch</w:t>
      </w:r>
      <w:r w:rsidRPr="00207E2F">
        <w:rPr>
          <w:rStyle w:val="af8"/>
          <w:rFonts w:hint="eastAsia"/>
        </w:rPr>
        <w:t>的运行日志</w:t>
      </w:r>
    </w:p>
    <w:p w14:paraId="5D86ECA5" w14:textId="59F4ED1E" w:rsidR="0039095D" w:rsidRDefault="00093307" w:rsidP="0039095D">
      <w:pPr>
        <w:pStyle w:val="3"/>
      </w:pPr>
      <w:bookmarkStart w:id="64" w:name="_Toc513455784"/>
      <w:r w:rsidRPr="00093307">
        <w:t>elasticsearch</w:t>
      </w:r>
      <w:r w:rsidR="0039095D">
        <w:rPr>
          <w:rFonts w:hint="eastAsia"/>
        </w:rPr>
        <w:t>的启动与关闭</w:t>
      </w:r>
      <w:bookmarkEnd w:id="64"/>
    </w:p>
    <w:p w14:paraId="73C572FB" w14:textId="77777777" w:rsidR="00093307" w:rsidRPr="00ED0D02" w:rsidRDefault="00093307" w:rsidP="00093307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 w:rsidRPr="001E7F4C">
        <w:rPr>
          <w:rStyle w:val="af8"/>
        </w:rPr>
        <w:t>/apps/svr/</w:t>
      </w:r>
      <w:r>
        <w:rPr>
          <w:rStyle w:val="af8"/>
          <w:rFonts w:hint="eastAsia"/>
        </w:rPr>
        <w:t>elasticsearch</w:t>
      </w:r>
      <w:r w:rsidRPr="00ED0D02">
        <w:rPr>
          <w:rStyle w:val="af8"/>
          <w:rFonts w:hint="eastAsia"/>
        </w:rPr>
        <w:t>下执行</w:t>
      </w:r>
      <w:r>
        <w:rPr>
          <w:rStyle w:val="af8"/>
        </w:rPr>
        <w:t>update</w:t>
      </w:r>
      <w:r w:rsidRPr="00ED0D02">
        <w:rPr>
          <w:rStyle w:val="af8"/>
        </w:rPr>
        <w:t>.sh</w:t>
      </w:r>
      <w:r w:rsidRPr="00ED0D02">
        <w:rPr>
          <w:rStyle w:val="af8"/>
          <w:rFonts w:hint="eastAsia"/>
        </w:rPr>
        <w:t>即可</w:t>
      </w:r>
    </w:p>
    <w:p w14:paraId="78D8F83F" w14:textId="77777777" w:rsidR="00093307" w:rsidRDefault="00093307" w:rsidP="00093307">
      <w:pPr>
        <w:pStyle w:val="ad"/>
        <w:rPr>
          <w:rStyle w:val="af8"/>
        </w:rPr>
      </w:pPr>
      <w:r w:rsidRPr="00ED0D02">
        <w:rPr>
          <w:rStyle w:val="af8"/>
        </w:rPr>
        <w:t xml:space="preserve">cd </w:t>
      </w:r>
      <w:r>
        <w:rPr>
          <w:rStyle w:val="af8"/>
        </w:rPr>
        <w:t>/apps/svr/</w:t>
      </w:r>
      <w:r>
        <w:rPr>
          <w:rStyle w:val="af8"/>
          <w:rFonts w:hint="eastAsia"/>
        </w:rPr>
        <w:t>elasticsearch</w:t>
      </w:r>
      <w:r w:rsidRPr="00ED0D02">
        <w:rPr>
          <w:rStyle w:val="af8"/>
        </w:rPr>
        <w:t xml:space="preserve">&amp;&amp; sh </w:t>
      </w:r>
      <w:r>
        <w:rPr>
          <w:rStyle w:val="af8"/>
        </w:rPr>
        <w:t>update</w:t>
      </w:r>
      <w:r w:rsidRPr="00ED0D02">
        <w:rPr>
          <w:rStyle w:val="af8"/>
        </w:rPr>
        <w:t>.sh</w:t>
      </w:r>
    </w:p>
    <w:p w14:paraId="1F12504F" w14:textId="77777777" w:rsidR="0039095D" w:rsidRDefault="0039095D" w:rsidP="0039095D"/>
    <w:p w14:paraId="3804F514" w14:textId="77777777" w:rsidR="00093307" w:rsidRPr="00ED0D02" w:rsidRDefault="00093307" w:rsidP="00093307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313ADC21" w14:textId="77777777" w:rsidR="00093307" w:rsidRDefault="00093307" w:rsidP="00093307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4EDAB956" w14:textId="77777777" w:rsidR="00093307" w:rsidRDefault="00093307" w:rsidP="0039095D"/>
    <w:p w14:paraId="1C9FA20B" w14:textId="28060B9B" w:rsidR="0039095D" w:rsidRDefault="00093307" w:rsidP="0039095D">
      <w:pPr>
        <w:pStyle w:val="3"/>
      </w:pPr>
      <w:bookmarkStart w:id="65" w:name="_Toc513455785"/>
      <w:r w:rsidRPr="00093307">
        <w:t>elasticsearch</w:t>
      </w:r>
      <w:r w:rsidR="0039095D">
        <w:rPr>
          <w:rFonts w:hint="eastAsia"/>
        </w:rPr>
        <w:t>的基本操作</w:t>
      </w:r>
      <w:bookmarkEnd w:id="65"/>
    </w:p>
    <w:p w14:paraId="33185471" w14:textId="77777777" w:rsidR="0039095D" w:rsidRPr="00834595" w:rsidRDefault="0039095D" w:rsidP="0039095D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frontend</w:t>
      </w:r>
      <w:r>
        <w:rPr>
          <w:rFonts w:hint="eastAsia"/>
          <w:lang w:val="en-GB"/>
        </w:rPr>
        <w:t>服务</w:t>
      </w:r>
    </w:p>
    <w:p w14:paraId="476C41BA" w14:textId="77777777" w:rsidR="0039095D" w:rsidRDefault="0039095D" w:rsidP="0039095D"/>
    <w:p w14:paraId="7B004949" w14:textId="4A589685" w:rsidR="0039095D" w:rsidRDefault="00093307" w:rsidP="00093307">
      <w:pPr>
        <w:pStyle w:val="20"/>
      </w:pPr>
      <w:bookmarkStart w:id="66" w:name="_Toc513455786"/>
      <w:r>
        <w:rPr>
          <w:rFonts w:hint="eastAsia"/>
        </w:rPr>
        <w:t>kafka</w:t>
      </w:r>
      <w:r>
        <w:rPr>
          <w:rFonts w:hint="eastAsia"/>
        </w:rPr>
        <w:t>集群</w:t>
      </w:r>
      <w:bookmarkEnd w:id="66"/>
    </w:p>
    <w:p w14:paraId="43934E9F" w14:textId="608FB055" w:rsidR="00093307" w:rsidRDefault="00093307" w:rsidP="00093307">
      <w:pPr>
        <w:pStyle w:val="3"/>
      </w:pPr>
      <w:bookmarkStart w:id="67" w:name="_Toc513455787"/>
      <w:r>
        <w:rPr>
          <w:rFonts w:hint="eastAsia"/>
        </w:rPr>
        <w:t>介绍</w:t>
      </w:r>
      <w:bookmarkEnd w:id="67"/>
    </w:p>
    <w:p w14:paraId="44D2DAE9" w14:textId="78626BEC" w:rsidR="00093307" w:rsidRPr="00093307" w:rsidRDefault="00093307" w:rsidP="00093307">
      <w:pPr>
        <w:rPr>
          <w:rFonts w:hint="eastAsia"/>
          <w:lang w:val="en-GB"/>
        </w:rPr>
      </w:pPr>
      <w:r>
        <w:rPr>
          <w:rFonts w:hint="eastAsia"/>
        </w:rPr>
        <w:t>服务：</w:t>
      </w:r>
      <w:r>
        <w:t>kafka</w:t>
      </w:r>
      <w:r w:rsidR="005A4755">
        <w:rPr>
          <w:rFonts w:hint="eastAsia"/>
        </w:rPr>
        <w:t>（一般是三台）</w:t>
      </w:r>
    </w:p>
    <w:p w14:paraId="6824F2F6" w14:textId="77777777" w:rsidR="00093307" w:rsidRDefault="00093307" w:rsidP="00093307">
      <w:r>
        <w:rPr>
          <w:rFonts w:hint="eastAsia"/>
        </w:rPr>
        <w:t>介绍：收集</w:t>
      </w:r>
      <w:r>
        <w:rPr>
          <w:rFonts w:hint="eastAsia"/>
        </w:rPr>
        <w:t>log2kafka</w:t>
      </w:r>
      <w:r>
        <w:rPr>
          <w:rFonts w:hint="eastAsia"/>
        </w:rPr>
        <w:t>传过来的数据，并且放到相对应的</w:t>
      </w:r>
      <w:r>
        <w:rPr>
          <w:rFonts w:hint="eastAsia"/>
        </w:rPr>
        <w:t>topic</w:t>
      </w:r>
      <w:r>
        <w:rPr>
          <w:rFonts w:hint="eastAsia"/>
        </w:rPr>
        <w:t>中</w:t>
      </w:r>
    </w:p>
    <w:p w14:paraId="036C9D80" w14:textId="77777777" w:rsidR="00093307" w:rsidRDefault="00093307" w:rsidP="00093307"/>
    <w:p w14:paraId="3888A681" w14:textId="6D687D39" w:rsidR="00093307" w:rsidRDefault="00093307" w:rsidP="00093307">
      <w:pPr>
        <w:pStyle w:val="3"/>
      </w:pPr>
      <w:bookmarkStart w:id="68" w:name="_Toc513455788"/>
      <w:r>
        <w:rPr>
          <w:rFonts w:hint="eastAsia"/>
        </w:rPr>
        <w:lastRenderedPageBreak/>
        <w:t>状态</w:t>
      </w:r>
      <w:bookmarkEnd w:id="68"/>
    </w:p>
    <w:p w14:paraId="73283F82" w14:textId="77777777" w:rsidR="00093307" w:rsidRPr="003171CF" w:rsidRDefault="00093307" w:rsidP="00093307">
      <w:pPr>
        <w:rPr>
          <w:rStyle w:val="af8"/>
        </w:rPr>
      </w:pPr>
      <w:r w:rsidRPr="003171CF">
        <w:rPr>
          <w:rStyle w:val="af8"/>
          <w:rFonts w:hint="eastAsia"/>
        </w:rPr>
        <w:t>命令：</w:t>
      </w:r>
    </w:p>
    <w:p w14:paraId="6A195C67" w14:textId="74AB7937" w:rsidR="00093307" w:rsidRPr="003171CF" w:rsidRDefault="00093307" w:rsidP="00093307">
      <w:pPr>
        <w:pStyle w:val="ad"/>
        <w:rPr>
          <w:rStyle w:val="af8"/>
          <w:lang w:val="en-GB"/>
        </w:rPr>
      </w:pPr>
      <w:r w:rsidRPr="003171CF">
        <w:rPr>
          <w:rStyle w:val="af8"/>
          <w:rFonts w:hint="eastAsia"/>
        </w:rPr>
        <w:t>cd</w:t>
      </w:r>
      <w:r w:rsidRPr="003171CF">
        <w:rPr>
          <w:rStyle w:val="af8"/>
        </w:rPr>
        <w:t xml:space="preserve"> /opt/growing-ansible</w:t>
      </w:r>
      <w:r>
        <w:rPr>
          <w:rStyle w:val="af8"/>
          <w:rFonts w:hint="eastAsia"/>
        </w:rPr>
        <w:t xml:space="preserve">   </w:t>
      </w:r>
      <w:r>
        <w:rPr>
          <w:rStyle w:val="af8"/>
          <w:rFonts w:hint="eastAsia"/>
          <w:lang w:val="en-GB"/>
        </w:rPr>
        <w:t>## 在</w:t>
      </w:r>
      <w:r w:rsidR="0075648B">
        <w:rPr>
          <w:rStyle w:val="af8"/>
          <w:lang w:val="en-GB"/>
        </w:rPr>
        <w:t>ansbile</w:t>
      </w:r>
      <w:r>
        <w:rPr>
          <w:rStyle w:val="af8"/>
          <w:rFonts w:hint="eastAsia"/>
          <w:lang w:val="en-GB"/>
        </w:rPr>
        <w:t>服务器上运行</w:t>
      </w:r>
    </w:p>
    <w:p w14:paraId="69FAD71F" w14:textId="3D08279D" w:rsidR="00093307" w:rsidRPr="000E096C" w:rsidRDefault="00093307" w:rsidP="00093307">
      <w:pPr>
        <w:pStyle w:val="ad"/>
        <w:rPr>
          <w:rStyle w:val="af8"/>
          <w:lang w:val="en-GB"/>
        </w:rPr>
      </w:pPr>
      <w:r w:rsidRPr="003171CF">
        <w:rPr>
          <w:rStyle w:val="af8"/>
          <w:lang w:val="en-GB"/>
        </w:rPr>
        <w:t>ansible -i inventories/</w:t>
      </w:r>
      <w:r w:rsidR="0075648B">
        <w:rPr>
          <w:rStyle w:val="af8"/>
          <w:lang w:val="en-GB"/>
        </w:rPr>
        <w:t>project_name</w:t>
      </w:r>
      <w:r w:rsidRPr="003171CF">
        <w:rPr>
          <w:rStyle w:val="af8"/>
          <w:lang w:val="en-GB"/>
        </w:rPr>
        <w:t>/hosts kafka -m shell -a "jps |grep -i kafka"</w:t>
      </w:r>
    </w:p>
    <w:p w14:paraId="5E0F8E46" w14:textId="77777777" w:rsidR="00093307" w:rsidRDefault="00093307" w:rsidP="00093307"/>
    <w:p w14:paraId="239E2F8D" w14:textId="7927AE76" w:rsidR="00093307" w:rsidRDefault="00093307" w:rsidP="00093307">
      <w:pPr>
        <w:pStyle w:val="3"/>
      </w:pPr>
      <w:bookmarkStart w:id="69" w:name="_Toc513455789"/>
      <w:r>
        <w:rPr>
          <w:rFonts w:hint="eastAsia"/>
        </w:rPr>
        <w:t>kafka</w:t>
      </w:r>
      <w:r>
        <w:rPr>
          <w:rFonts w:hint="eastAsia"/>
        </w:rPr>
        <w:t>的启动与关闭</w:t>
      </w:r>
      <w:bookmarkEnd w:id="69"/>
    </w:p>
    <w:p w14:paraId="54207B91" w14:textId="043E736A" w:rsidR="00093307" w:rsidRPr="00093307" w:rsidRDefault="00093307" w:rsidP="00093307">
      <w:r>
        <w:rPr>
          <w:rFonts w:hint="eastAsia"/>
        </w:rPr>
        <w:t>启动：</w:t>
      </w:r>
    </w:p>
    <w:p w14:paraId="571BBC31" w14:textId="64951C0A" w:rsidR="00093307" w:rsidRPr="00093307" w:rsidRDefault="00093307" w:rsidP="00093307">
      <w:pPr>
        <w:pStyle w:val="ad"/>
        <w:rPr>
          <w:i/>
          <w:iCs/>
          <w:color w:val="404040" w:themeColor="text1" w:themeTint="BF"/>
        </w:rPr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tool-scripts/start-kafka.yml</w:t>
      </w:r>
      <w:r>
        <w:rPr>
          <w:rStyle w:val="af8"/>
        </w:rPr>
        <w:t xml:space="preserve">  # </w:t>
      </w:r>
      <w:r>
        <w:rPr>
          <w:rStyle w:val="af8"/>
          <w:rFonts w:hint="eastAsia"/>
        </w:rPr>
        <w:t>启动所有kafka</w:t>
      </w:r>
    </w:p>
    <w:p w14:paraId="025CEC7E" w14:textId="77777777" w:rsidR="00093307" w:rsidRPr="00093307" w:rsidRDefault="00093307" w:rsidP="00093307"/>
    <w:p w14:paraId="746DA56A" w14:textId="77777777" w:rsidR="00093307" w:rsidRDefault="00093307" w:rsidP="00093307">
      <w:r>
        <w:rPr>
          <w:rFonts w:hint="eastAsia"/>
        </w:rPr>
        <w:t>关闭：</w:t>
      </w:r>
    </w:p>
    <w:p w14:paraId="2D6FD37D" w14:textId="06A2DE18" w:rsidR="00093307" w:rsidRDefault="00093307" w:rsidP="00093307">
      <w:pPr>
        <w:pStyle w:val="ad"/>
        <w:rPr>
          <w:rStyle w:val="af8"/>
        </w:rPr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</w:t>
      </w:r>
      <w:r>
        <w:rPr>
          <w:rStyle w:val="af8"/>
          <w:rFonts w:hint="eastAsia"/>
        </w:rPr>
        <w:t>stop</w:t>
      </w:r>
      <w:r w:rsidRPr="00F91A33">
        <w:rPr>
          <w:rStyle w:val="af8"/>
        </w:rPr>
        <w:t>-kafka.yml</w:t>
      </w:r>
      <w:r>
        <w:rPr>
          <w:rStyle w:val="af8"/>
        </w:rPr>
        <w:t xml:space="preserve">  # </w:t>
      </w:r>
      <w:r>
        <w:rPr>
          <w:rStyle w:val="af8"/>
          <w:rFonts w:hint="eastAsia"/>
        </w:rPr>
        <w:t>关闭所有kafka</w:t>
      </w:r>
    </w:p>
    <w:p w14:paraId="36111F2E" w14:textId="77777777" w:rsidR="00093307" w:rsidRDefault="00093307" w:rsidP="00093307">
      <w:pPr>
        <w:rPr>
          <w:rStyle w:val="af8"/>
        </w:rPr>
      </w:pPr>
    </w:p>
    <w:p w14:paraId="49E5E71A" w14:textId="77777777" w:rsidR="00093307" w:rsidRDefault="00093307" w:rsidP="00093307">
      <w:pPr>
        <w:rPr>
          <w:rStyle w:val="af8"/>
        </w:rPr>
      </w:pPr>
      <w:r>
        <w:rPr>
          <w:rStyle w:val="af8"/>
          <w:rFonts w:hint="eastAsia"/>
        </w:rPr>
        <w:t>单台启动：</w:t>
      </w:r>
      <w:r>
        <w:rPr>
          <w:rStyle w:val="af8"/>
        </w:rPr>
        <w:t>(</w:t>
      </w:r>
      <w:r>
        <w:rPr>
          <w:rStyle w:val="af8"/>
          <w:rFonts w:hint="eastAsia"/>
        </w:rPr>
        <w:t>需要去</w:t>
      </w:r>
      <w:r>
        <w:rPr>
          <w:rStyle w:val="af8"/>
          <w:rFonts w:hint="eastAsia"/>
        </w:rPr>
        <w:t>kafka</w:t>
      </w:r>
      <w:r>
        <w:rPr>
          <w:rStyle w:val="af8"/>
          <w:rFonts w:hint="eastAsia"/>
        </w:rPr>
        <w:t>服务本地启动</w:t>
      </w:r>
      <w:r>
        <w:rPr>
          <w:rStyle w:val="af8"/>
        </w:rPr>
        <w:t>)</w:t>
      </w:r>
    </w:p>
    <w:p w14:paraId="13DF9D8D" w14:textId="77777777" w:rsidR="00093307" w:rsidRDefault="00093307" w:rsidP="00093307">
      <w:pPr>
        <w:pStyle w:val="ad"/>
        <w:rPr>
          <w:rStyle w:val="af8"/>
        </w:rPr>
      </w:pPr>
      <w:r>
        <w:rPr>
          <w:rStyle w:val="af8"/>
        </w:rPr>
        <w:t>/apps/svr/kafka/bin/</w:t>
      </w:r>
      <w:r w:rsidRPr="00F91A33">
        <w:rPr>
          <w:rStyle w:val="af8"/>
        </w:rPr>
        <w:t xml:space="preserve">kafka-server-start.sh -daemon </w:t>
      </w:r>
      <w:r>
        <w:rPr>
          <w:rStyle w:val="af8"/>
        </w:rPr>
        <w:t>/apps/svr</w:t>
      </w:r>
      <w:r w:rsidRPr="00F91A33">
        <w:rPr>
          <w:rStyle w:val="af8"/>
        </w:rPr>
        <w:t>/kafka/config/server.properties</w:t>
      </w:r>
    </w:p>
    <w:p w14:paraId="04ABDA2E" w14:textId="77777777" w:rsidR="00093307" w:rsidRDefault="00093307" w:rsidP="00093307">
      <w:pPr>
        <w:rPr>
          <w:rStyle w:val="af8"/>
        </w:rPr>
      </w:pPr>
    </w:p>
    <w:p w14:paraId="4FDDD3C7" w14:textId="77777777" w:rsidR="00093307" w:rsidRDefault="00093307" w:rsidP="00093307">
      <w:pPr>
        <w:rPr>
          <w:rStyle w:val="af8"/>
        </w:rPr>
      </w:pPr>
      <w:r>
        <w:rPr>
          <w:rStyle w:val="af8"/>
          <w:rFonts w:hint="eastAsia"/>
        </w:rPr>
        <w:t>单台关闭：</w:t>
      </w:r>
    </w:p>
    <w:p w14:paraId="0C12548F" w14:textId="77777777" w:rsidR="00093307" w:rsidRDefault="00093307" w:rsidP="00093307">
      <w:pPr>
        <w:pStyle w:val="ad"/>
        <w:rPr>
          <w:rStyle w:val="af8"/>
        </w:rPr>
      </w:pPr>
      <w:r>
        <w:rPr>
          <w:rStyle w:val="af8"/>
        </w:rPr>
        <w:t>kill kafka-</w:t>
      </w:r>
      <w:r>
        <w:rPr>
          <w:rStyle w:val="af8"/>
          <w:rFonts w:hint="eastAsia"/>
        </w:rPr>
        <w:t>id 即可</w:t>
      </w:r>
    </w:p>
    <w:p w14:paraId="6C89AACB" w14:textId="77777777" w:rsidR="00093307" w:rsidRPr="00093307" w:rsidRDefault="00093307" w:rsidP="00093307"/>
    <w:p w14:paraId="55085E91" w14:textId="77777777" w:rsidR="0039095D" w:rsidRDefault="0039095D" w:rsidP="0015590C"/>
    <w:p w14:paraId="3D20D3FE" w14:textId="227211D0" w:rsidR="0039095D" w:rsidRDefault="00093307" w:rsidP="00093307">
      <w:pPr>
        <w:pStyle w:val="3"/>
      </w:pPr>
      <w:bookmarkStart w:id="70" w:name="_Toc513455790"/>
      <w:r>
        <w:rPr>
          <w:rFonts w:hint="eastAsia"/>
        </w:rPr>
        <w:t>kafka</w:t>
      </w:r>
      <w:r>
        <w:rPr>
          <w:rFonts w:hint="eastAsia"/>
        </w:rPr>
        <w:t>的基本操作</w:t>
      </w:r>
      <w:bookmarkEnd w:id="70"/>
    </w:p>
    <w:p w14:paraId="4578CAF6" w14:textId="4337B137" w:rsidR="00093307" w:rsidRDefault="00093307" w:rsidP="00093307">
      <w:pPr>
        <w:rPr>
          <w:lang w:val="en-GB"/>
        </w:rPr>
      </w:pPr>
      <w:r>
        <w:rPr>
          <w:rFonts w:hint="eastAsia"/>
          <w:lang w:val="en-GB"/>
        </w:rPr>
        <w:t>log2kfka</w:t>
      </w:r>
      <w:r>
        <w:rPr>
          <w:rFonts w:hint="eastAsia"/>
          <w:lang w:val="en-GB"/>
        </w:rPr>
        <w:t>会将采集上来的数据根据不通的</w:t>
      </w:r>
      <w:r>
        <w:rPr>
          <w:rFonts w:hint="eastAsia"/>
          <w:lang w:val="en-GB"/>
        </w:rPr>
        <w:t>topic</w:t>
      </w:r>
      <w:r>
        <w:rPr>
          <w:rFonts w:hint="eastAsia"/>
          <w:lang w:val="en-GB"/>
        </w:rPr>
        <w:t>传送至不同的</w:t>
      </w:r>
      <w:r>
        <w:rPr>
          <w:rFonts w:hint="eastAsia"/>
          <w:lang w:val="en-GB"/>
        </w:rPr>
        <w:t>topic</w:t>
      </w:r>
      <w:r>
        <w:rPr>
          <w:rFonts w:hint="eastAsia"/>
          <w:lang w:val="en-GB"/>
        </w:rPr>
        <w:t>中，</w:t>
      </w:r>
      <w:r>
        <w:rPr>
          <w:rFonts w:hint="eastAsia"/>
          <w:lang w:val="en-GB"/>
        </w:rPr>
        <w:t>kafka</w:t>
      </w:r>
      <w:r>
        <w:rPr>
          <w:rFonts w:hint="eastAsia"/>
          <w:lang w:val="en-GB"/>
        </w:rPr>
        <w:t>也会实时的接受数据</w:t>
      </w:r>
    </w:p>
    <w:p w14:paraId="460F166F" w14:textId="77777777" w:rsidR="00093307" w:rsidRDefault="00093307" w:rsidP="00093307">
      <w:pPr>
        <w:rPr>
          <w:lang w:val="en-GB"/>
        </w:rPr>
      </w:pPr>
    </w:p>
    <w:p w14:paraId="4BDC7CB6" w14:textId="77777777" w:rsidR="00093307" w:rsidRPr="006C6531" w:rsidRDefault="00093307" w:rsidP="00093307">
      <w:pPr>
        <w:rPr>
          <w:rStyle w:val="af8"/>
        </w:rPr>
      </w:pPr>
      <w:r w:rsidRPr="006C6531">
        <w:rPr>
          <w:rStyle w:val="af8"/>
          <w:rFonts w:hint="eastAsia"/>
        </w:rPr>
        <w:t>显示所有</w:t>
      </w:r>
      <w:r w:rsidRPr="006C6531">
        <w:rPr>
          <w:rStyle w:val="af8"/>
          <w:rFonts w:hint="eastAsia"/>
        </w:rPr>
        <w:t>topic</w:t>
      </w:r>
    </w:p>
    <w:p w14:paraId="64A92A88" w14:textId="77777777" w:rsidR="00093307" w:rsidRPr="006C6531" w:rsidRDefault="00093307" w:rsidP="00093307">
      <w:pPr>
        <w:rPr>
          <w:rStyle w:val="af8"/>
        </w:rPr>
      </w:pPr>
      <w:r w:rsidRPr="006C6531">
        <w:rPr>
          <w:rStyle w:val="af8"/>
          <w:rFonts w:hint="eastAsia"/>
        </w:rPr>
        <w:t>切换至</w:t>
      </w:r>
      <w:r w:rsidRPr="006C6531">
        <w:rPr>
          <w:rStyle w:val="af8"/>
          <w:rFonts w:hint="eastAsia"/>
        </w:rPr>
        <w:t>kafka</w:t>
      </w:r>
      <w:r w:rsidRPr="006C6531">
        <w:rPr>
          <w:rStyle w:val="af8"/>
          <w:rFonts w:hint="eastAsia"/>
        </w:rPr>
        <w:t>服务器</w:t>
      </w:r>
    </w:p>
    <w:p w14:paraId="48D18A22" w14:textId="77777777" w:rsidR="00093307" w:rsidRPr="006C6531" w:rsidRDefault="00093307" w:rsidP="00C50F11">
      <w:pPr>
        <w:pStyle w:val="ad"/>
        <w:rPr>
          <w:rStyle w:val="af8"/>
        </w:rPr>
      </w:pPr>
      <w:r w:rsidRPr="006C6531">
        <w:rPr>
          <w:rStyle w:val="af8"/>
          <w:rFonts w:hint="eastAsia"/>
        </w:rPr>
        <w:t>cd</w:t>
      </w:r>
      <w:r w:rsidRPr="006C6531">
        <w:rPr>
          <w:rStyle w:val="af8"/>
        </w:rPr>
        <w:t xml:space="preserve"> /apps/svr/kafka </w:t>
      </w:r>
    </w:p>
    <w:p w14:paraId="29AD1551" w14:textId="77777777" w:rsidR="00093307" w:rsidRPr="006C6531" w:rsidRDefault="00093307" w:rsidP="00093307">
      <w:pPr>
        <w:pStyle w:val="ad"/>
        <w:rPr>
          <w:rStyle w:val="af8"/>
        </w:rPr>
      </w:pPr>
      <w:r w:rsidRPr="006C6531">
        <w:rPr>
          <w:rStyle w:val="af8"/>
        </w:rPr>
        <w:t xml:space="preserve">bin/kafka-topics.sh --zookeeper </w:t>
      </w:r>
      <w:r w:rsidRPr="006C6531">
        <w:rPr>
          <w:rStyle w:val="af8"/>
          <w:highlight w:val="yellow"/>
        </w:rPr>
        <w:t>zookeeper:2181</w:t>
      </w:r>
      <w:r w:rsidRPr="006C6531">
        <w:rPr>
          <w:rStyle w:val="af8"/>
        </w:rPr>
        <w:t>/kafka --list #</w:t>
      </w:r>
      <w:r w:rsidRPr="006C6531">
        <w:rPr>
          <w:rStyle w:val="af8"/>
          <w:rFonts w:hint="eastAsia"/>
        </w:rPr>
        <w:t>指定zookeeper服务的主机名和端口</w:t>
      </w:r>
    </w:p>
    <w:p w14:paraId="70178B88" w14:textId="77777777" w:rsidR="00093307" w:rsidRPr="006C6531" w:rsidRDefault="00093307" w:rsidP="00093307"/>
    <w:p w14:paraId="5250C8B5" w14:textId="77777777" w:rsidR="00093307" w:rsidRPr="006C6531" w:rsidRDefault="00093307" w:rsidP="00093307">
      <w:pPr>
        <w:rPr>
          <w:rStyle w:val="af8"/>
        </w:rPr>
      </w:pPr>
      <w:r w:rsidRPr="006C6531">
        <w:rPr>
          <w:rStyle w:val="af8"/>
          <w:rFonts w:hint="eastAsia"/>
        </w:rPr>
        <w:t>根据</w:t>
      </w:r>
      <w:r w:rsidRPr="006C6531">
        <w:rPr>
          <w:rStyle w:val="af8"/>
          <w:rFonts w:hint="eastAsia"/>
        </w:rPr>
        <w:t>topic</w:t>
      </w:r>
      <w:r w:rsidRPr="006C6531">
        <w:rPr>
          <w:rStyle w:val="af8"/>
          <w:rFonts w:hint="eastAsia"/>
        </w:rPr>
        <w:t>查看是否有数据显示</w:t>
      </w:r>
    </w:p>
    <w:p w14:paraId="00309B9A" w14:textId="77777777" w:rsidR="00093307" w:rsidRPr="006C6531" w:rsidRDefault="00093307" w:rsidP="00C50F11">
      <w:pPr>
        <w:pStyle w:val="ad"/>
        <w:rPr>
          <w:rStyle w:val="af8"/>
        </w:rPr>
      </w:pPr>
      <w:r w:rsidRPr="006C6531">
        <w:rPr>
          <w:rStyle w:val="af8"/>
        </w:rPr>
        <w:t xml:space="preserve">bin/kafka-console-consumer.sh --zookeeper </w:t>
      </w:r>
      <w:r w:rsidRPr="006C6531">
        <w:rPr>
          <w:rStyle w:val="af8"/>
          <w:highlight w:val="yellow"/>
        </w:rPr>
        <w:t>zookeeper:2181</w:t>
      </w:r>
      <w:r w:rsidRPr="006C6531">
        <w:rPr>
          <w:rStyle w:val="af8"/>
        </w:rPr>
        <w:t xml:space="preserve">/kafka --from-beginning --topic </w:t>
      </w:r>
      <w:r w:rsidRPr="006C6531">
        <w:rPr>
          <w:rStyle w:val="af8"/>
          <w:highlight w:val="yellow"/>
        </w:rPr>
        <w:t>topic</w:t>
      </w:r>
      <w:r w:rsidRPr="006C6531">
        <w:rPr>
          <w:rStyle w:val="af8"/>
          <w:rFonts w:hint="eastAsia"/>
        </w:rPr>
        <w:t xml:space="preserve"> #写入需要查看的topic名称</w:t>
      </w:r>
    </w:p>
    <w:p w14:paraId="63CE203C" w14:textId="77777777" w:rsidR="00093307" w:rsidRDefault="00093307" w:rsidP="00093307">
      <w:pPr>
        <w:rPr>
          <w:lang w:val="en-GB"/>
        </w:rPr>
      </w:pPr>
    </w:p>
    <w:p w14:paraId="75B78DF7" w14:textId="77777777" w:rsidR="00093307" w:rsidRPr="006C6531" w:rsidRDefault="00093307" w:rsidP="00C50F11">
      <w:pPr>
        <w:pStyle w:val="10"/>
        <w:rPr>
          <w:lang w:val="en-GB"/>
        </w:rPr>
      </w:pPr>
      <w:r w:rsidRPr="006C6531">
        <w:rPr>
          <w:rFonts w:hint="eastAsia"/>
          <w:lang w:val="en-GB"/>
        </w:rPr>
        <w:t>因为是实时的如果有数据的话应该会实时的显示</w:t>
      </w:r>
    </w:p>
    <w:p w14:paraId="0D2218B4" w14:textId="77777777" w:rsidR="00093307" w:rsidRPr="00093307" w:rsidRDefault="00093307" w:rsidP="00093307"/>
    <w:p w14:paraId="2F717FA8" w14:textId="0D821CEF" w:rsidR="0039095D" w:rsidRDefault="00C50F11" w:rsidP="00C50F11">
      <w:pPr>
        <w:pStyle w:val="20"/>
      </w:pPr>
      <w:bookmarkStart w:id="71" w:name="_Toc513455791"/>
      <w:r>
        <w:rPr>
          <w:rFonts w:hint="eastAsia"/>
        </w:rPr>
        <w:t>online</w:t>
      </w:r>
      <w:r>
        <w:rPr>
          <w:rFonts w:hint="eastAsia"/>
        </w:rPr>
        <w:t>服务</w:t>
      </w:r>
      <w:bookmarkEnd w:id="71"/>
    </w:p>
    <w:p w14:paraId="6DD375E6" w14:textId="19EDA033" w:rsidR="00C50F11" w:rsidRPr="005A4755" w:rsidRDefault="00C50F11" w:rsidP="00C50F11">
      <w:pPr>
        <w:pStyle w:val="3"/>
      </w:pPr>
      <w:bookmarkStart w:id="72" w:name="_Toc513455792"/>
      <w:r>
        <w:rPr>
          <w:rFonts w:hint="eastAsia"/>
        </w:rPr>
        <w:t>介绍</w:t>
      </w:r>
      <w:bookmarkEnd w:id="72"/>
    </w:p>
    <w:p w14:paraId="645EE1E7" w14:textId="77777777" w:rsidR="00C50F11" w:rsidRDefault="00C50F11" w:rsidP="00C50F11">
      <w:pPr>
        <w:rPr>
          <w:lang w:val="en-GB"/>
        </w:rPr>
      </w:pPr>
      <w:r>
        <w:rPr>
          <w:rFonts w:hint="eastAsia"/>
          <w:lang w:val="en-GB"/>
        </w:rPr>
        <w:t>服务：</w:t>
      </w:r>
      <w:r>
        <w:rPr>
          <w:rFonts w:hint="eastAsia"/>
          <w:lang w:val="en-GB"/>
        </w:rPr>
        <w:t>online</w:t>
      </w:r>
    </w:p>
    <w:p w14:paraId="270D43BF" w14:textId="77777777" w:rsidR="00C50F11" w:rsidRDefault="00C50F11" w:rsidP="00C50F11">
      <w:pPr>
        <w:rPr>
          <w:lang w:val="en-GB"/>
        </w:rPr>
      </w:pPr>
      <w:r>
        <w:rPr>
          <w:rFonts w:hint="eastAsia"/>
          <w:lang w:val="en-GB"/>
        </w:rPr>
        <w:t>介绍：实时处理</w:t>
      </w:r>
      <w:r>
        <w:rPr>
          <w:rFonts w:hint="eastAsia"/>
          <w:lang w:val="en-GB"/>
        </w:rPr>
        <w:t>kafka topic</w:t>
      </w:r>
      <w:r>
        <w:rPr>
          <w:rFonts w:hint="eastAsia"/>
          <w:lang w:val="en-GB"/>
        </w:rPr>
        <w:t>中的原始数据将数据写入</w:t>
      </w:r>
      <w:r>
        <w:rPr>
          <w:rFonts w:hint="eastAsia"/>
          <w:lang w:val="en-GB"/>
        </w:rPr>
        <w:t>hive</w:t>
      </w:r>
      <w:r>
        <w:rPr>
          <w:rFonts w:hint="eastAsia"/>
          <w:lang w:val="en-GB"/>
        </w:rPr>
        <w:t>中</w:t>
      </w:r>
    </w:p>
    <w:p w14:paraId="73668AE9" w14:textId="77777777" w:rsidR="00C50F11" w:rsidRDefault="00C50F11" w:rsidP="00C50F11"/>
    <w:p w14:paraId="2272067D" w14:textId="14FC0A0A" w:rsidR="00C50F11" w:rsidRDefault="00C50F11" w:rsidP="00C50F11">
      <w:pPr>
        <w:pStyle w:val="3"/>
      </w:pPr>
      <w:bookmarkStart w:id="73" w:name="_Toc513455793"/>
      <w:r>
        <w:rPr>
          <w:rFonts w:hint="eastAsia"/>
        </w:rPr>
        <w:t>服务状态</w:t>
      </w:r>
      <w:bookmarkEnd w:id="73"/>
    </w:p>
    <w:p w14:paraId="57B1B8B5" w14:textId="77777777" w:rsidR="00C50F11" w:rsidRDefault="00C50F11" w:rsidP="00C50F11">
      <w:r>
        <w:rPr>
          <w:rFonts w:hint="eastAsia"/>
        </w:rPr>
        <w:t>命令：</w:t>
      </w:r>
    </w:p>
    <w:p w14:paraId="5807D989" w14:textId="0FFF85F7" w:rsidR="00C50F11" w:rsidRPr="003171CF" w:rsidRDefault="00C50F11" w:rsidP="00C50F11">
      <w:pPr>
        <w:pStyle w:val="ad"/>
        <w:rPr>
          <w:rStyle w:val="af8"/>
          <w:lang w:val="en-GB"/>
        </w:rPr>
      </w:pPr>
      <w:r w:rsidRPr="003171CF">
        <w:rPr>
          <w:rStyle w:val="af8"/>
          <w:rFonts w:hint="eastAsia"/>
        </w:rPr>
        <w:t>cd</w:t>
      </w:r>
      <w:r w:rsidRPr="003171CF">
        <w:rPr>
          <w:rStyle w:val="af8"/>
        </w:rPr>
        <w:t xml:space="preserve"> /opt/growing-ansible</w:t>
      </w:r>
      <w:r>
        <w:rPr>
          <w:rStyle w:val="af8"/>
          <w:rFonts w:hint="eastAsia"/>
        </w:rPr>
        <w:t xml:space="preserve">   </w:t>
      </w:r>
      <w:r>
        <w:rPr>
          <w:rStyle w:val="af8"/>
          <w:rFonts w:hint="eastAsia"/>
          <w:lang w:val="en-GB"/>
        </w:rPr>
        <w:t>## 在</w:t>
      </w:r>
      <w:r w:rsidR="0075648B">
        <w:rPr>
          <w:rStyle w:val="af8"/>
          <w:lang w:val="en-GB"/>
        </w:rPr>
        <w:t>ansible</w:t>
      </w:r>
      <w:r>
        <w:rPr>
          <w:rStyle w:val="af8"/>
          <w:rFonts w:hint="eastAsia"/>
          <w:lang w:val="en-GB"/>
        </w:rPr>
        <w:t>服务器上运行</w:t>
      </w:r>
    </w:p>
    <w:p w14:paraId="4031382F" w14:textId="70EBBB63" w:rsidR="00C50F11" w:rsidRDefault="00C50F11" w:rsidP="00C50F11">
      <w:pPr>
        <w:pStyle w:val="ad"/>
        <w:rPr>
          <w:rStyle w:val="af8"/>
          <w:lang w:val="en-GB"/>
        </w:rPr>
      </w:pPr>
      <w:r w:rsidRPr="003171CF">
        <w:rPr>
          <w:rStyle w:val="af8"/>
          <w:lang w:val="en-GB"/>
        </w:rPr>
        <w:t>ansible -i inventories/</w:t>
      </w:r>
      <w:r w:rsidR="0075648B">
        <w:rPr>
          <w:rStyle w:val="af8"/>
          <w:lang w:val="en-GB"/>
        </w:rPr>
        <w:t>project_name</w:t>
      </w:r>
      <w:r w:rsidRPr="003171CF">
        <w:rPr>
          <w:rStyle w:val="af8"/>
          <w:lang w:val="en-GB"/>
        </w:rPr>
        <w:t xml:space="preserve">/hosts </w:t>
      </w:r>
      <w:r>
        <w:rPr>
          <w:rStyle w:val="af8"/>
          <w:rFonts w:hint="eastAsia"/>
          <w:lang w:val="en-GB"/>
        </w:rPr>
        <w:t xml:space="preserve">online </w:t>
      </w:r>
      <w:r>
        <w:rPr>
          <w:rStyle w:val="af8"/>
          <w:lang w:val="en-GB"/>
        </w:rPr>
        <w:t>-m shell -a "jps</w:t>
      </w:r>
      <w:r w:rsidRPr="003171CF">
        <w:rPr>
          <w:rStyle w:val="af8"/>
          <w:lang w:val="en-GB"/>
        </w:rPr>
        <w:t>"</w:t>
      </w:r>
    </w:p>
    <w:p w14:paraId="2419CC45" w14:textId="77777777" w:rsidR="00C50F11" w:rsidRPr="00C50F11" w:rsidRDefault="00C50F11" w:rsidP="00C50F11"/>
    <w:p w14:paraId="303B1557" w14:textId="19719077" w:rsidR="0039095D" w:rsidRDefault="00C50F11" w:rsidP="00C50F11">
      <w:pPr>
        <w:pStyle w:val="3"/>
      </w:pPr>
      <w:bookmarkStart w:id="74" w:name="_Toc513455794"/>
      <w:r>
        <w:rPr>
          <w:rFonts w:hint="eastAsia"/>
        </w:rPr>
        <w:t>online</w:t>
      </w:r>
      <w:r>
        <w:rPr>
          <w:rFonts w:hint="eastAsia"/>
        </w:rPr>
        <w:t>的启动与停止</w:t>
      </w:r>
      <w:bookmarkEnd w:id="74"/>
    </w:p>
    <w:p w14:paraId="189A1607" w14:textId="77777777" w:rsidR="00C50F11" w:rsidRPr="00F91A33" w:rsidRDefault="00C50F11" w:rsidP="00C50F11">
      <w:r>
        <w:rPr>
          <w:rFonts w:cs="Arial" w:hint="eastAsia"/>
          <w:b/>
          <w:bCs/>
          <w:i/>
          <w:iCs/>
          <w:lang w:val="en-GB"/>
        </w:rPr>
        <w:t>启动：</w:t>
      </w:r>
    </w:p>
    <w:p w14:paraId="6A4BD2B2" w14:textId="77777777" w:rsidR="00C50F11" w:rsidRDefault="00C50F11" w:rsidP="00C50F11">
      <w:pPr>
        <w:rPr>
          <w:rFonts w:cs="Arial"/>
          <w:b/>
          <w:bCs/>
          <w:i/>
          <w:iCs/>
          <w:lang w:val="en-GB"/>
        </w:rPr>
      </w:pPr>
      <w:r>
        <w:rPr>
          <w:rFonts w:cs="Arial" w:hint="eastAsia"/>
          <w:b/>
          <w:bCs/>
          <w:i/>
          <w:iCs/>
          <w:lang w:val="en-GB"/>
        </w:rPr>
        <w:t>切换至</w:t>
      </w:r>
      <w:r>
        <w:rPr>
          <w:rFonts w:cs="Arial" w:hint="eastAsia"/>
          <w:b/>
          <w:bCs/>
          <w:i/>
          <w:iCs/>
          <w:lang w:val="en-GB"/>
        </w:rPr>
        <w:t>online</w:t>
      </w:r>
      <w:r>
        <w:rPr>
          <w:rFonts w:cs="Arial" w:hint="eastAsia"/>
          <w:b/>
          <w:bCs/>
          <w:i/>
          <w:iCs/>
          <w:lang w:val="en-GB"/>
        </w:rPr>
        <w:t>服务器</w:t>
      </w:r>
    </w:p>
    <w:p w14:paraId="79DEF3CB" w14:textId="77777777" w:rsidR="00C50F11" w:rsidRPr="00F91A33" w:rsidRDefault="00C50F11" w:rsidP="00C50F11">
      <w:pPr>
        <w:pStyle w:val="ad"/>
        <w:rPr>
          <w:rStyle w:val="af8"/>
        </w:rPr>
      </w:pPr>
      <w:r w:rsidRPr="00F91A33">
        <w:rPr>
          <w:rStyle w:val="af8"/>
        </w:rPr>
        <w:t>/apps/svr/online/bin/check.sh</w:t>
      </w:r>
      <w:r>
        <w:rPr>
          <w:rStyle w:val="af8"/>
          <w:rFonts w:hint="eastAsia"/>
        </w:rPr>
        <w:t xml:space="preserve"> # 执行即可</w:t>
      </w:r>
    </w:p>
    <w:p w14:paraId="793B999F" w14:textId="77777777" w:rsidR="00C50F11" w:rsidRDefault="00C50F11" w:rsidP="00C50F11"/>
    <w:p w14:paraId="7E8151BC" w14:textId="77777777" w:rsidR="00C50F11" w:rsidRDefault="00C50F11" w:rsidP="00C50F11">
      <w:r>
        <w:rPr>
          <w:rFonts w:hint="eastAsia"/>
        </w:rPr>
        <w:t>关闭：</w:t>
      </w:r>
    </w:p>
    <w:p w14:paraId="42298592" w14:textId="77777777" w:rsidR="00C50F11" w:rsidRDefault="00C50F11" w:rsidP="00C50F11">
      <w:pPr>
        <w:pStyle w:val="ad"/>
        <w:rPr>
          <w:rStyle w:val="af8"/>
        </w:rPr>
      </w:pPr>
      <w:r w:rsidRPr="00F91A33">
        <w:rPr>
          <w:rStyle w:val="af8"/>
        </w:rPr>
        <w:t>/apps/svr/online/bin/</w:t>
      </w:r>
      <w:r>
        <w:rPr>
          <w:rStyle w:val="af8"/>
          <w:rFonts w:hint="eastAsia"/>
        </w:rPr>
        <w:t>stop</w:t>
      </w:r>
      <w:r>
        <w:rPr>
          <w:rStyle w:val="af8"/>
        </w:rPr>
        <w:t>-all</w:t>
      </w:r>
      <w:r w:rsidRPr="00F91A33">
        <w:rPr>
          <w:rStyle w:val="af8"/>
        </w:rPr>
        <w:t>.sh</w:t>
      </w:r>
    </w:p>
    <w:p w14:paraId="65AE851E" w14:textId="77777777" w:rsidR="0039095D" w:rsidRDefault="0039095D" w:rsidP="0015590C"/>
    <w:p w14:paraId="12F74C49" w14:textId="77777777" w:rsidR="00C50F11" w:rsidRDefault="00C50F11" w:rsidP="00C50F11">
      <w:pPr>
        <w:rPr>
          <w:rStyle w:val="af8"/>
        </w:rPr>
      </w:pPr>
      <w:r>
        <w:rPr>
          <w:rStyle w:val="af8"/>
          <w:rFonts w:hint="eastAsia"/>
        </w:rPr>
        <w:t>检查：</w:t>
      </w:r>
    </w:p>
    <w:p w14:paraId="34365979" w14:textId="77777777" w:rsidR="00C50F11" w:rsidRDefault="00C50F11" w:rsidP="00C50F11">
      <w:pPr>
        <w:pStyle w:val="ad"/>
        <w:rPr>
          <w:rStyle w:val="af8"/>
        </w:rPr>
      </w:pPr>
      <w:r>
        <w:rPr>
          <w:rStyle w:val="af8"/>
          <w:rFonts w:hint="eastAsia"/>
        </w:rPr>
        <w:t>jps</w:t>
      </w:r>
    </w:p>
    <w:p w14:paraId="7335B9EB" w14:textId="77777777" w:rsidR="0039095D" w:rsidRDefault="0039095D" w:rsidP="0015590C"/>
    <w:p w14:paraId="6F2A6D65" w14:textId="4428ACAA" w:rsidR="0039095D" w:rsidRDefault="00C50F11" w:rsidP="00C50F11">
      <w:pPr>
        <w:pStyle w:val="3"/>
      </w:pPr>
      <w:bookmarkStart w:id="75" w:name="_Toc513455795"/>
      <w:r>
        <w:rPr>
          <w:rFonts w:hint="eastAsia"/>
        </w:rPr>
        <w:t>online</w:t>
      </w:r>
      <w:r>
        <w:rPr>
          <w:rFonts w:hint="eastAsia"/>
        </w:rPr>
        <w:t>的基本操作</w:t>
      </w:r>
      <w:bookmarkEnd w:id="75"/>
    </w:p>
    <w:p w14:paraId="7A8D2232" w14:textId="473B7365" w:rsidR="00C50F11" w:rsidRDefault="00C50F11" w:rsidP="00C50F11">
      <w:pPr>
        <w:rPr>
          <w:lang w:val="en-GB"/>
        </w:rPr>
      </w:pPr>
      <w:r>
        <w:rPr>
          <w:rFonts w:hint="eastAsia"/>
          <w:lang w:val="en-GB"/>
        </w:rPr>
        <w:t>online</w:t>
      </w:r>
      <w:r>
        <w:rPr>
          <w:rFonts w:hint="eastAsia"/>
          <w:lang w:val="en-GB"/>
        </w:rPr>
        <w:t>是在线实时任务，会把原始数据存放在</w:t>
      </w:r>
      <w:r>
        <w:rPr>
          <w:rFonts w:hint="eastAsia"/>
          <w:lang w:val="en-GB"/>
        </w:rPr>
        <w:t>hive</w:t>
      </w:r>
      <w:r>
        <w:rPr>
          <w:rFonts w:hint="eastAsia"/>
          <w:lang w:val="en-GB"/>
        </w:rPr>
        <w:t>中，</w:t>
      </w:r>
      <w:r>
        <w:rPr>
          <w:rFonts w:hint="eastAsia"/>
          <w:lang w:val="en-GB"/>
        </w:rPr>
        <w:t>hive</w:t>
      </w:r>
      <w:r>
        <w:rPr>
          <w:rFonts w:hint="eastAsia"/>
          <w:lang w:val="en-GB"/>
        </w:rPr>
        <w:t>没有安装用的是</w:t>
      </w:r>
      <w:r>
        <w:rPr>
          <w:rFonts w:hint="eastAsia"/>
          <w:lang w:val="en-GB"/>
        </w:rPr>
        <w:t>spark</w:t>
      </w:r>
      <w:r>
        <w:rPr>
          <w:rFonts w:hint="eastAsia"/>
          <w:lang w:val="en-GB"/>
        </w:rPr>
        <w:t>，所有如果要看数据的话需要登陆</w:t>
      </w:r>
      <w:r>
        <w:rPr>
          <w:rFonts w:hint="eastAsia"/>
          <w:lang w:val="en-GB"/>
        </w:rPr>
        <w:t>spark</w:t>
      </w:r>
    </w:p>
    <w:p w14:paraId="1365C9AF" w14:textId="3A0E8CAA" w:rsidR="00C50F11" w:rsidRPr="006C6531" w:rsidRDefault="00C50F11" w:rsidP="00C50F11">
      <w:pPr>
        <w:pStyle w:val="ad"/>
      </w:pPr>
      <w:r>
        <w:rPr>
          <w:rFonts w:hint="eastAsia"/>
          <w:lang w:val="en-GB"/>
        </w:rPr>
        <w:t>cd</w:t>
      </w:r>
      <w:r>
        <w:t xml:space="preserve"> /apps/svr/</w:t>
      </w:r>
      <w:r>
        <w:rPr>
          <w:rFonts w:hint="eastAsia"/>
        </w:rPr>
        <w:t>spark</w:t>
      </w:r>
      <w:r>
        <w:t>##</w:t>
      </w:r>
      <w:r>
        <w:rPr>
          <w:rFonts w:hint="eastAsia"/>
        </w:rPr>
        <w:t>切换至安装目录下</w:t>
      </w:r>
    </w:p>
    <w:p w14:paraId="42F6F93E" w14:textId="34267D4F" w:rsidR="00C50F11" w:rsidRDefault="00C50F11" w:rsidP="00C50F11">
      <w:pPr>
        <w:pStyle w:val="ad"/>
      </w:pPr>
      <w:r>
        <w:t>./bin/</w:t>
      </w:r>
      <w:r>
        <w:rPr>
          <w:rFonts w:hint="eastAsia"/>
        </w:rPr>
        <w:t>sql</w:t>
      </w:r>
      <w:r>
        <w:t>-spark --master local[2] ##</w:t>
      </w:r>
      <w:r>
        <w:rPr>
          <w:rFonts w:hint="eastAsia"/>
        </w:rPr>
        <w:t>进入hive中</w:t>
      </w:r>
    </w:p>
    <w:p w14:paraId="17C4A1FB" w14:textId="77777777" w:rsidR="00C50F11" w:rsidRDefault="00C50F11" w:rsidP="00C50F11">
      <w:pPr>
        <w:pStyle w:val="ad"/>
      </w:pPr>
      <w:r>
        <w:t xml:space="preserve">use gio; </w:t>
      </w:r>
      <w:r>
        <w:rPr>
          <w:rFonts w:hint="eastAsia"/>
        </w:rPr>
        <w:t xml:space="preserve">  ##切换至gio库</w:t>
      </w:r>
    </w:p>
    <w:p w14:paraId="6D86E795" w14:textId="77777777" w:rsidR="00C50F11" w:rsidRDefault="00C50F11" w:rsidP="00C50F11">
      <w:pPr>
        <w:pStyle w:val="ad"/>
      </w:pPr>
      <w:r>
        <w:rPr>
          <w:rFonts w:hint="eastAsia"/>
        </w:rPr>
        <w:t>show tables</w:t>
      </w:r>
      <w:r>
        <w:t xml:space="preserve">; </w:t>
      </w:r>
      <w:r>
        <w:rPr>
          <w:rFonts w:hint="eastAsia"/>
        </w:rPr>
        <w:t>## 查看所有表格</w:t>
      </w:r>
    </w:p>
    <w:p w14:paraId="6B6F3151" w14:textId="77777777" w:rsidR="00C50F11" w:rsidRDefault="00C50F11" w:rsidP="00C50F11">
      <w:pPr>
        <w:pStyle w:val="ad"/>
      </w:pPr>
      <w:r>
        <w:rPr>
          <w:rFonts w:hint="eastAsia"/>
        </w:rPr>
        <w:t>select</w:t>
      </w:r>
      <w:r>
        <w:t xml:space="preserve"> * from page; ## </w:t>
      </w:r>
      <w:r>
        <w:rPr>
          <w:rFonts w:hint="eastAsia"/>
        </w:rPr>
        <w:t>通常查询page和visit表</w:t>
      </w:r>
    </w:p>
    <w:p w14:paraId="23C3E9BD" w14:textId="77777777" w:rsidR="00C50F11" w:rsidRDefault="00C50F11" w:rsidP="00C50F11">
      <w:pPr>
        <w:pStyle w:val="ad"/>
      </w:pPr>
      <w:r>
        <w:rPr>
          <w:rFonts w:hint="eastAsia"/>
        </w:rPr>
        <w:t>show</w:t>
      </w:r>
      <w:r>
        <w:t xml:space="preserve"> </w:t>
      </w:r>
      <w:r w:rsidRPr="000A3CAD">
        <w:t>partitions</w:t>
      </w:r>
      <w:r>
        <w:t xml:space="preserve"> page; ## </w:t>
      </w:r>
      <w:r>
        <w:rPr>
          <w:rFonts w:hint="eastAsia"/>
        </w:rPr>
        <w:t>每半小时区分，还需要查看visit和action表，这是原始数据的表，如果没有数据需要查看他。</w:t>
      </w:r>
    </w:p>
    <w:p w14:paraId="43A216FE" w14:textId="04FAC069" w:rsidR="00C50F11" w:rsidRDefault="00C50F11" w:rsidP="00C50F11">
      <w:pPr>
        <w:pStyle w:val="ad"/>
      </w:pPr>
      <w:r>
        <w:t xml:space="preserve">Select * from page where time like ‘20180322%’; </w:t>
      </w:r>
    </w:p>
    <w:p w14:paraId="14BBD583" w14:textId="77777777" w:rsidR="00C50F11" w:rsidRDefault="00C50F11" w:rsidP="00C50F11"/>
    <w:p w14:paraId="70764DE9" w14:textId="77777777" w:rsidR="00C50F11" w:rsidRDefault="00C50F11" w:rsidP="00C50F11"/>
    <w:p w14:paraId="2EDECFA6" w14:textId="039FD8E0" w:rsidR="00C50F11" w:rsidRDefault="00C50F11" w:rsidP="00C50F11">
      <w:pPr>
        <w:pStyle w:val="20"/>
      </w:pPr>
      <w:bookmarkStart w:id="76" w:name="_Toc513455796"/>
      <w:r>
        <w:t>Offline</w:t>
      </w:r>
      <w:r>
        <w:rPr>
          <w:rFonts w:hint="eastAsia"/>
        </w:rPr>
        <w:t>服务</w:t>
      </w:r>
      <w:bookmarkEnd w:id="76"/>
    </w:p>
    <w:p w14:paraId="5D83921A" w14:textId="1B88E1A3" w:rsidR="00C50F11" w:rsidRPr="00C50F11" w:rsidRDefault="00C50F11" w:rsidP="00C50F11">
      <w:pPr>
        <w:pStyle w:val="3"/>
      </w:pPr>
      <w:bookmarkStart w:id="77" w:name="_Toc513455797"/>
      <w:r>
        <w:rPr>
          <w:rFonts w:hint="eastAsia"/>
        </w:rPr>
        <w:t>介绍</w:t>
      </w:r>
      <w:bookmarkEnd w:id="77"/>
    </w:p>
    <w:p w14:paraId="6568E144" w14:textId="77777777" w:rsidR="00C50F11" w:rsidRDefault="00C50F11" w:rsidP="00C50F11">
      <w:pPr>
        <w:rPr>
          <w:lang w:val="en-GB"/>
        </w:rPr>
      </w:pPr>
      <w:r>
        <w:rPr>
          <w:rFonts w:hint="eastAsia"/>
          <w:lang w:val="en-GB"/>
        </w:rPr>
        <w:t>服务：</w:t>
      </w:r>
      <w:r>
        <w:rPr>
          <w:rFonts w:hint="eastAsia"/>
          <w:lang w:val="en-GB"/>
        </w:rPr>
        <w:t>offline</w:t>
      </w:r>
    </w:p>
    <w:p w14:paraId="0396CB98" w14:textId="77777777" w:rsidR="00C50F11" w:rsidRDefault="00C50F11" w:rsidP="00C50F11">
      <w:pPr>
        <w:rPr>
          <w:lang w:val="en-GB"/>
        </w:rPr>
      </w:pPr>
      <w:r>
        <w:rPr>
          <w:rFonts w:hint="eastAsia"/>
          <w:lang w:val="en-GB"/>
        </w:rPr>
        <w:t>介绍：定时处理</w:t>
      </w:r>
      <w:r>
        <w:rPr>
          <w:rFonts w:hint="eastAsia"/>
          <w:lang w:val="en-GB"/>
        </w:rPr>
        <w:t>online</w:t>
      </w:r>
      <w:r>
        <w:rPr>
          <w:rFonts w:hint="eastAsia"/>
          <w:lang w:val="en-GB"/>
        </w:rPr>
        <w:t>写入</w:t>
      </w:r>
      <w:r>
        <w:rPr>
          <w:rFonts w:hint="eastAsia"/>
          <w:lang w:val="en-GB"/>
        </w:rPr>
        <w:t>hive</w:t>
      </w:r>
      <w:r>
        <w:rPr>
          <w:rFonts w:hint="eastAsia"/>
          <w:lang w:val="en-GB"/>
        </w:rPr>
        <w:t>中的原始数据，并且计算后写入</w:t>
      </w:r>
      <w:r>
        <w:rPr>
          <w:rFonts w:hint="eastAsia"/>
          <w:lang w:val="en-GB"/>
        </w:rPr>
        <w:t>hbase</w:t>
      </w:r>
      <w:r>
        <w:rPr>
          <w:rFonts w:hint="eastAsia"/>
          <w:lang w:val="en-GB"/>
        </w:rPr>
        <w:t>服务</w:t>
      </w:r>
    </w:p>
    <w:p w14:paraId="74BC2221" w14:textId="77777777" w:rsidR="00C50F11" w:rsidRDefault="00C50F11" w:rsidP="00C50F11"/>
    <w:p w14:paraId="6774C840" w14:textId="0AB0EAA9" w:rsidR="00C50F11" w:rsidRPr="00C50F11" w:rsidRDefault="00C50F11" w:rsidP="00C50F11">
      <w:pPr>
        <w:pStyle w:val="3"/>
      </w:pPr>
      <w:bookmarkStart w:id="78" w:name="_Toc513455798"/>
      <w:r>
        <w:rPr>
          <w:rFonts w:hint="eastAsia"/>
        </w:rPr>
        <w:t>服务状态</w:t>
      </w:r>
      <w:bookmarkEnd w:id="78"/>
    </w:p>
    <w:p w14:paraId="7FEE6E23" w14:textId="77777777" w:rsidR="00C50F11" w:rsidRDefault="00C50F11" w:rsidP="00C50F11">
      <w:r>
        <w:rPr>
          <w:rFonts w:hint="eastAsia"/>
        </w:rPr>
        <w:t>命令：</w:t>
      </w:r>
    </w:p>
    <w:p w14:paraId="79043570" w14:textId="502C87C0" w:rsidR="00C50F11" w:rsidRPr="003171CF" w:rsidRDefault="00C50F11" w:rsidP="00C50F11">
      <w:pPr>
        <w:pStyle w:val="ad"/>
        <w:rPr>
          <w:rStyle w:val="af8"/>
          <w:lang w:val="en-GB"/>
        </w:rPr>
      </w:pPr>
      <w:r w:rsidRPr="003171CF">
        <w:rPr>
          <w:rStyle w:val="af8"/>
          <w:rFonts w:hint="eastAsia"/>
        </w:rPr>
        <w:t>cd</w:t>
      </w:r>
      <w:r w:rsidRPr="003171CF">
        <w:rPr>
          <w:rStyle w:val="af8"/>
        </w:rPr>
        <w:t xml:space="preserve"> /opt/growing-ansible</w:t>
      </w:r>
      <w:r>
        <w:rPr>
          <w:rStyle w:val="af8"/>
          <w:rFonts w:hint="eastAsia"/>
        </w:rPr>
        <w:t xml:space="preserve">   </w:t>
      </w:r>
      <w:r>
        <w:rPr>
          <w:rStyle w:val="af8"/>
          <w:rFonts w:hint="eastAsia"/>
          <w:lang w:val="en-GB"/>
        </w:rPr>
        <w:t>## 在</w:t>
      </w:r>
      <w:r w:rsidR="0075648B">
        <w:rPr>
          <w:rStyle w:val="af8"/>
          <w:lang w:val="en-GB"/>
        </w:rPr>
        <w:t>ansible</w:t>
      </w:r>
      <w:r>
        <w:rPr>
          <w:rStyle w:val="af8"/>
          <w:rFonts w:hint="eastAsia"/>
          <w:lang w:val="en-GB"/>
        </w:rPr>
        <w:t>服务器上运行</w:t>
      </w:r>
    </w:p>
    <w:p w14:paraId="31830C4A" w14:textId="48F14438" w:rsidR="00C50F11" w:rsidRDefault="00C50F11" w:rsidP="00C50F11">
      <w:pPr>
        <w:pStyle w:val="ad"/>
        <w:rPr>
          <w:rStyle w:val="af8"/>
          <w:lang w:val="en-GB"/>
        </w:rPr>
      </w:pPr>
      <w:r w:rsidRPr="003171CF">
        <w:rPr>
          <w:rStyle w:val="af8"/>
          <w:lang w:val="en-GB"/>
        </w:rPr>
        <w:t>ansible -i inventories/</w:t>
      </w:r>
      <w:r w:rsidR="0075648B">
        <w:rPr>
          <w:rStyle w:val="af8"/>
          <w:lang w:val="en-GB"/>
        </w:rPr>
        <w:t>project_name</w:t>
      </w:r>
      <w:r w:rsidRPr="003171CF">
        <w:rPr>
          <w:rStyle w:val="af8"/>
          <w:lang w:val="en-GB"/>
        </w:rPr>
        <w:t xml:space="preserve">/hosts </w:t>
      </w:r>
      <w:r>
        <w:rPr>
          <w:rStyle w:val="af8"/>
          <w:rFonts w:hint="eastAsia"/>
          <w:lang w:val="en-GB"/>
        </w:rPr>
        <w:t xml:space="preserve">offline </w:t>
      </w:r>
      <w:r>
        <w:rPr>
          <w:rStyle w:val="af8"/>
          <w:lang w:val="en-GB"/>
        </w:rPr>
        <w:t>-m shell -a "jps</w:t>
      </w:r>
      <w:r w:rsidRPr="003171CF">
        <w:rPr>
          <w:rStyle w:val="af8"/>
          <w:lang w:val="en-GB"/>
        </w:rPr>
        <w:t>"</w:t>
      </w:r>
    </w:p>
    <w:p w14:paraId="49B3B3CD" w14:textId="77777777" w:rsidR="0039095D" w:rsidRDefault="0039095D" w:rsidP="0015590C"/>
    <w:p w14:paraId="0E059FE9" w14:textId="2B3159DA" w:rsidR="0039095D" w:rsidRDefault="00C50F11" w:rsidP="00C50F11">
      <w:pPr>
        <w:pStyle w:val="3"/>
      </w:pPr>
      <w:bookmarkStart w:id="79" w:name="_Toc513455799"/>
      <w:r>
        <w:rPr>
          <w:rFonts w:hint="eastAsia"/>
        </w:rPr>
        <w:t>启动与停止</w:t>
      </w:r>
      <w:bookmarkEnd w:id="79"/>
    </w:p>
    <w:p w14:paraId="45752763" w14:textId="77777777" w:rsidR="00C50F11" w:rsidRPr="00F91A33" w:rsidRDefault="00C50F11" w:rsidP="00C50F11">
      <w:r>
        <w:rPr>
          <w:rFonts w:cs="Arial" w:hint="eastAsia"/>
          <w:b/>
          <w:bCs/>
          <w:i/>
          <w:iCs/>
          <w:lang w:val="en-GB"/>
        </w:rPr>
        <w:t>启动：</w:t>
      </w:r>
    </w:p>
    <w:p w14:paraId="3A74CC7E" w14:textId="77777777" w:rsidR="00C50F11" w:rsidRDefault="00C50F11" w:rsidP="00C50F11">
      <w:pPr>
        <w:rPr>
          <w:rFonts w:cs="Arial"/>
          <w:b/>
          <w:bCs/>
          <w:i/>
          <w:iCs/>
          <w:lang w:val="en-GB"/>
        </w:rPr>
      </w:pPr>
      <w:r>
        <w:rPr>
          <w:rFonts w:cs="Arial" w:hint="eastAsia"/>
          <w:b/>
          <w:bCs/>
          <w:i/>
          <w:iCs/>
          <w:lang w:val="en-GB"/>
        </w:rPr>
        <w:t>切换至</w:t>
      </w:r>
      <w:r>
        <w:t>offline</w:t>
      </w:r>
      <w:r>
        <w:rPr>
          <w:rFonts w:cs="Arial" w:hint="eastAsia"/>
          <w:b/>
          <w:bCs/>
          <w:i/>
          <w:iCs/>
          <w:lang w:val="en-GB"/>
        </w:rPr>
        <w:t>服务器</w:t>
      </w:r>
    </w:p>
    <w:p w14:paraId="2DD5DB36" w14:textId="105FDC06" w:rsidR="00C50F11" w:rsidRDefault="00C50F11" w:rsidP="00C50F11">
      <w:pPr>
        <w:pStyle w:val="ad"/>
        <w:rPr>
          <w:rStyle w:val="af8"/>
        </w:rPr>
      </w:pPr>
      <w:r w:rsidRPr="00F91A33">
        <w:rPr>
          <w:rStyle w:val="af8"/>
        </w:rPr>
        <w:t>/apps/svr/online/bin/check</w:t>
      </w:r>
      <w:r>
        <w:rPr>
          <w:rStyle w:val="af8"/>
        </w:rPr>
        <w:t>-server</w:t>
      </w:r>
      <w:r w:rsidRPr="00F91A33">
        <w:rPr>
          <w:rStyle w:val="af8"/>
        </w:rPr>
        <w:t>.sh</w:t>
      </w:r>
      <w:r>
        <w:rPr>
          <w:rStyle w:val="af8"/>
          <w:rFonts w:hint="eastAsia"/>
        </w:rPr>
        <w:t xml:space="preserve"> # 启动server服务，主要作用是计算</w:t>
      </w:r>
    </w:p>
    <w:p w14:paraId="00476D81" w14:textId="7ADCA8AB" w:rsidR="00C50F11" w:rsidRDefault="00C50F11" w:rsidP="00C50F11">
      <w:pPr>
        <w:pStyle w:val="ad"/>
        <w:rPr>
          <w:rStyle w:val="af8"/>
        </w:rPr>
      </w:pPr>
      <w:r w:rsidRPr="000E096C">
        <w:rPr>
          <w:rStyle w:val="af8"/>
        </w:rPr>
        <w:t>/apps/svr/offline/bin/check-jobsubmitter.sh offline</w:t>
      </w:r>
      <w:r>
        <w:rPr>
          <w:rStyle w:val="af8"/>
          <w:rFonts w:hint="eastAsia"/>
        </w:rPr>
        <w:t xml:space="preserve">  #启动offline服务，主要作用是提交任务</w:t>
      </w:r>
    </w:p>
    <w:p w14:paraId="4F409AE5" w14:textId="6F63B131" w:rsidR="00C50F11" w:rsidRPr="00F91A33" w:rsidRDefault="00C50F11" w:rsidP="00C50F11">
      <w:pPr>
        <w:pStyle w:val="ad"/>
        <w:rPr>
          <w:rStyle w:val="af8"/>
        </w:rPr>
      </w:pPr>
      <w:r w:rsidRPr="000E096C">
        <w:rPr>
          <w:rStyle w:val="af8"/>
        </w:rPr>
        <w:t xml:space="preserve">/apps/svr/offline/bin/check-jobsubmitter.sh </w:t>
      </w:r>
      <w:r>
        <w:rPr>
          <w:rStyle w:val="af8"/>
        </w:rPr>
        <w:t>loca</w:t>
      </w:r>
      <w:r>
        <w:rPr>
          <w:rStyle w:val="af8"/>
          <w:rFonts w:hint="eastAsia"/>
        </w:rPr>
        <w:t xml:space="preserve">  #启动load服务，主要作用是提交任务</w:t>
      </w:r>
    </w:p>
    <w:p w14:paraId="7C832366" w14:textId="77777777" w:rsidR="00C50F11" w:rsidRDefault="00C50F11" w:rsidP="00C50F11"/>
    <w:p w14:paraId="4DF1F0F9" w14:textId="77777777" w:rsidR="00C50F11" w:rsidRDefault="00C50F11" w:rsidP="00C50F11">
      <w:r>
        <w:rPr>
          <w:rFonts w:hint="eastAsia"/>
        </w:rPr>
        <w:t>关闭：</w:t>
      </w:r>
    </w:p>
    <w:p w14:paraId="55B6501B" w14:textId="77777777" w:rsidR="00C50F11" w:rsidRDefault="00C50F11" w:rsidP="00C50F11">
      <w:pPr>
        <w:pStyle w:val="ad"/>
        <w:rPr>
          <w:rStyle w:val="af8"/>
        </w:rPr>
      </w:pPr>
      <w:r w:rsidRPr="00F91A33">
        <w:rPr>
          <w:rStyle w:val="af8"/>
        </w:rPr>
        <w:t>/apps/svr/online/bin/</w:t>
      </w:r>
      <w:r>
        <w:rPr>
          <w:rStyle w:val="af8"/>
        </w:rPr>
        <w:t>kill-server</w:t>
      </w:r>
      <w:r w:rsidRPr="00F91A33">
        <w:rPr>
          <w:rStyle w:val="af8"/>
        </w:rPr>
        <w:t>.sh</w:t>
      </w:r>
    </w:p>
    <w:p w14:paraId="4E2BF8DE" w14:textId="77777777" w:rsidR="00C50F11" w:rsidRDefault="00C50F11" w:rsidP="00C50F11">
      <w:pPr>
        <w:pStyle w:val="ad"/>
        <w:rPr>
          <w:rStyle w:val="af8"/>
        </w:rPr>
      </w:pPr>
      <w:r w:rsidRPr="00F91A33">
        <w:rPr>
          <w:rStyle w:val="af8"/>
        </w:rPr>
        <w:t>/apps/svr/online/bin/</w:t>
      </w:r>
      <w:r>
        <w:rPr>
          <w:rStyle w:val="af8"/>
        </w:rPr>
        <w:t>kill-</w:t>
      </w:r>
      <w:r w:rsidRPr="000E096C">
        <w:rPr>
          <w:rStyle w:val="af8"/>
        </w:rPr>
        <w:t>jobsubmitter</w:t>
      </w:r>
      <w:r w:rsidRPr="00F91A33">
        <w:rPr>
          <w:rStyle w:val="af8"/>
        </w:rPr>
        <w:t>.sh</w:t>
      </w:r>
      <w:r>
        <w:rPr>
          <w:rStyle w:val="af8"/>
        </w:rPr>
        <w:t xml:space="preserve"> offline </w:t>
      </w:r>
    </w:p>
    <w:p w14:paraId="07F74D6B" w14:textId="77777777" w:rsidR="00C50F11" w:rsidRDefault="00C50F11" w:rsidP="00C50F11">
      <w:pPr>
        <w:pStyle w:val="ad"/>
        <w:rPr>
          <w:rStyle w:val="af8"/>
        </w:rPr>
      </w:pPr>
      <w:r w:rsidRPr="00F91A33">
        <w:rPr>
          <w:rStyle w:val="af8"/>
        </w:rPr>
        <w:t>/apps/svr/online/bin/</w:t>
      </w:r>
      <w:r>
        <w:rPr>
          <w:rStyle w:val="af8"/>
        </w:rPr>
        <w:t>kill-</w:t>
      </w:r>
      <w:r w:rsidRPr="000E096C">
        <w:rPr>
          <w:rStyle w:val="af8"/>
        </w:rPr>
        <w:t>jobsubmitter</w:t>
      </w:r>
      <w:r w:rsidRPr="00F91A33">
        <w:rPr>
          <w:rStyle w:val="af8"/>
        </w:rPr>
        <w:t>.sh</w:t>
      </w:r>
      <w:r>
        <w:rPr>
          <w:rStyle w:val="af8"/>
        </w:rPr>
        <w:t xml:space="preserve"> load</w:t>
      </w:r>
    </w:p>
    <w:p w14:paraId="1F50C176" w14:textId="77777777" w:rsidR="00C50F11" w:rsidRPr="00C50F11" w:rsidRDefault="00C50F11" w:rsidP="00C50F11"/>
    <w:p w14:paraId="0B7B3D71" w14:textId="558E5126" w:rsidR="00C50F11" w:rsidRDefault="00C50F11" w:rsidP="0015590C">
      <w:r>
        <w:rPr>
          <w:rFonts w:hint="eastAsia"/>
        </w:rPr>
        <w:t>检查：</w:t>
      </w:r>
    </w:p>
    <w:p w14:paraId="6341B33E" w14:textId="6A864A88" w:rsidR="00C50F11" w:rsidRDefault="00C50F11" w:rsidP="00C50F11">
      <w:pPr>
        <w:pStyle w:val="ad"/>
      </w:pPr>
      <w:r>
        <w:rPr>
          <w:rFonts w:hint="eastAsia"/>
        </w:rPr>
        <w:t>jps</w:t>
      </w:r>
    </w:p>
    <w:p w14:paraId="08D4585B" w14:textId="77777777" w:rsidR="0039095D" w:rsidRDefault="0039095D" w:rsidP="0015590C"/>
    <w:p w14:paraId="3CE62AA8" w14:textId="77777777" w:rsidR="00C50F11" w:rsidRDefault="00C50F11" w:rsidP="0015590C"/>
    <w:p w14:paraId="64FF5468" w14:textId="3329BE65" w:rsidR="00C50F11" w:rsidRDefault="00C50F11" w:rsidP="00C50F11">
      <w:pPr>
        <w:pStyle w:val="3"/>
      </w:pPr>
      <w:bookmarkStart w:id="80" w:name="_Toc513455800"/>
      <w:r>
        <w:rPr>
          <w:rFonts w:hint="eastAsia"/>
        </w:rPr>
        <w:t>offline</w:t>
      </w:r>
      <w:r w:rsidR="004B77DF">
        <w:rPr>
          <w:rFonts w:hint="eastAsia"/>
        </w:rPr>
        <w:t>基本操作</w:t>
      </w:r>
      <w:bookmarkEnd w:id="80"/>
    </w:p>
    <w:p w14:paraId="3B321495" w14:textId="77777777" w:rsidR="00C50F11" w:rsidRDefault="00C50F11" w:rsidP="00C50F11">
      <w:pPr>
        <w:rPr>
          <w:lang w:val="en-GB"/>
        </w:rPr>
      </w:pPr>
      <w:r>
        <w:rPr>
          <w:rFonts w:hint="eastAsia"/>
          <w:lang w:val="en-GB"/>
        </w:rPr>
        <w:t>offline</w:t>
      </w:r>
      <w:r>
        <w:rPr>
          <w:rFonts w:hint="eastAsia"/>
          <w:lang w:val="en-GB"/>
        </w:rPr>
        <w:t>会定时去</w:t>
      </w:r>
      <w:r>
        <w:rPr>
          <w:rFonts w:hint="eastAsia"/>
          <w:lang w:val="en-GB"/>
        </w:rPr>
        <w:t>hive</w:t>
      </w:r>
      <w:r>
        <w:rPr>
          <w:rFonts w:hint="eastAsia"/>
          <w:lang w:val="en-GB"/>
        </w:rPr>
        <w:t>中取原始数据然后在</w:t>
      </w:r>
      <w:r>
        <w:rPr>
          <w:rFonts w:hint="eastAsia"/>
          <w:lang w:val="en-GB"/>
        </w:rPr>
        <w:t>yarn</w:t>
      </w:r>
      <w:r>
        <w:rPr>
          <w:rFonts w:hint="eastAsia"/>
          <w:lang w:val="en-GB"/>
        </w:rPr>
        <w:t>上计算最终写入</w:t>
      </w:r>
      <w:r>
        <w:rPr>
          <w:rFonts w:hint="eastAsia"/>
          <w:lang w:val="en-GB"/>
        </w:rPr>
        <w:t>hbase</w:t>
      </w:r>
      <w:r>
        <w:rPr>
          <w:rFonts w:hint="eastAsia"/>
          <w:lang w:val="en-GB"/>
        </w:rPr>
        <w:t>中，</w:t>
      </w:r>
      <w:r>
        <w:rPr>
          <w:rFonts w:hint="eastAsia"/>
          <w:lang w:val="en-GB"/>
        </w:rPr>
        <w:t>hbase</w:t>
      </w:r>
      <w:r>
        <w:rPr>
          <w:rFonts w:hint="eastAsia"/>
          <w:lang w:val="en-GB"/>
        </w:rPr>
        <w:t>和</w:t>
      </w:r>
      <w:r>
        <w:rPr>
          <w:rFonts w:hint="eastAsia"/>
          <w:lang w:val="en-GB"/>
        </w:rPr>
        <w:t>spark</w:t>
      </w:r>
      <w:r>
        <w:rPr>
          <w:rFonts w:hint="eastAsia"/>
          <w:lang w:val="en-GB"/>
        </w:rPr>
        <w:t>做了集成</w:t>
      </w:r>
    </w:p>
    <w:p w14:paraId="567CFD89" w14:textId="0C296479" w:rsidR="00C50F11" w:rsidRDefault="00C50F11" w:rsidP="00C50F11">
      <w:pPr>
        <w:pStyle w:val="ad"/>
      </w:pPr>
      <w:r>
        <w:rPr>
          <w:rFonts w:hint="eastAsia"/>
          <w:lang w:val="en-GB"/>
        </w:rPr>
        <w:t>cd</w:t>
      </w:r>
      <w:r>
        <w:t xml:space="preserve"> /apps/svr/</w:t>
      </w:r>
      <w:r w:rsidR="004B77DF" w:rsidRPr="004B77DF">
        <w:t>phoneix</w:t>
      </w:r>
      <w:r>
        <w:t xml:space="preserve">/ ## </w:t>
      </w:r>
      <w:r>
        <w:rPr>
          <w:rFonts w:hint="eastAsia"/>
        </w:rPr>
        <w:t>切换至</w:t>
      </w:r>
      <w:r w:rsidR="004B77DF" w:rsidRPr="004B77DF">
        <w:t>phoneix</w:t>
      </w:r>
      <w:r>
        <w:rPr>
          <w:rFonts w:hint="eastAsia"/>
        </w:rPr>
        <w:t>安装目录</w:t>
      </w:r>
      <w:r w:rsidR="004B77DF">
        <w:rPr>
          <w:rFonts w:hint="eastAsia"/>
        </w:rPr>
        <w:t>，</w:t>
      </w:r>
      <w:r w:rsidR="004B77DF" w:rsidRPr="004B77DF">
        <w:t>phoneix</w:t>
      </w:r>
      <w:r w:rsidR="004B77DF">
        <w:rPr>
          <w:rFonts w:hint="eastAsia"/>
        </w:rPr>
        <w:t>是一个集合插件</w:t>
      </w:r>
    </w:p>
    <w:p w14:paraId="141752C7" w14:textId="7930A70E" w:rsidR="00C50F11" w:rsidRDefault="00C50F11" w:rsidP="00C50F11">
      <w:pPr>
        <w:pStyle w:val="ad"/>
      </w:pPr>
      <w:r>
        <w:t>./bin/</w:t>
      </w:r>
      <w:r w:rsidR="004B77DF">
        <w:t>start-sql.sh</w:t>
      </w:r>
      <w:r>
        <w:t xml:space="preserve">  ##</w:t>
      </w:r>
      <w:r>
        <w:rPr>
          <w:rFonts w:hint="eastAsia"/>
        </w:rPr>
        <w:t>进入hbase中</w:t>
      </w:r>
    </w:p>
    <w:p w14:paraId="5DCF663F" w14:textId="77777777" w:rsidR="00C50F11" w:rsidRDefault="00C50F11" w:rsidP="00C50F11">
      <w:pPr>
        <w:pStyle w:val="ad"/>
      </w:pPr>
      <w:r>
        <w:rPr>
          <w:rFonts w:hint="eastAsia"/>
        </w:rPr>
        <w:t>select * from ai_domain; ## 初次集成的时候如果后端数据上来并且kafka和hive没有问题这里就可以看到该项目的ai，然后去界面检测应该就可以检测到应用了，同时还有很多表</w:t>
      </w:r>
      <w:r>
        <w:t>new_user</w:t>
      </w:r>
      <w:r>
        <w:rPr>
          <w:rFonts w:hint="eastAsia"/>
        </w:rPr>
        <w:t>，等</w:t>
      </w:r>
      <w:r>
        <w:rPr>
          <w:rFonts w:hint="eastAsia"/>
        </w:rPr>
        <w:lastRenderedPageBreak/>
        <w:t>等等</w:t>
      </w:r>
    </w:p>
    <w:p w14:paraId="554E6310" w14:textId="77777777" w:rsidR="0039095D" w:rsidRDefault="0039095D" w:rsidP="0015590C"/>
    <w:p w14:paraId="368CBD88" w14:textId="637A0932" w:rsidR="004B77DF" w:rsidRDefault="004B77DF" w:rsidP="0015590C">
      <w:r>
        <w:rPr>
          <w:rFonts w:hint="eastAsia"/>
        </w:rPr>
        <w:t>offline</w:t>
      </w:r>
      <w:r>
        <w:rPr>
          <w:rFonts w:hint="eastAsia"/>
        </w:rPr>
        <w:t>目录</w:t>
      </w:r>
    </w:p>
    <w:p w14:paraId="2B001D5F" w14:textId="7CB3E77A" w:rsidR="004B77DF" w:rsidRDefault="004B77DF" w:rsidP="004B77DF">
      <w:pPr>
        <w:pStyle w:val="ad"/>
      </w:pPr>
      <w:r>
        <w:rPr>
          <w:rFonts w:hint="eastAsia"/>
          <w:lang w:val="en-GB"/>
        </w:rPr>
        <w:t>cd</w:t>
      </w:r>
      <w:r>
        <w:t xml:space="preserve"> /apps/svr/offline/ #offline</w:t>
      </w:r>
      <w:r>
        <w:rPr>
          <w:rFonts w:hint="eastAsia"/>
        </w:rPr>
        <w:t>安装目录</w:t>
      </w:r>
    </w:p>
    <w:p w14:paraId="1CC43553" w14:textId="77777777" w:rsidR="004B77DF" w:rsidRDefault="004B77DF" w:rsidP="0015590C"/>
    <w:p w14:paraId="7F7E97A6" w14:textId="10DBE35D" w:rsidR="004B77DF" w:rsidRDefault="004B77DF" w:rsidP="004B77DF">
      <w:pPr>
        <w:pStyle w:val="10"/>
      </w:pPr>
      <w:r>
        <w:rPr>
          <w:rFonts w:hint="eastAsia"/>
        </w:rPr>
        <w:t>在安装目录下有</w:t>
      </w:r>
      <w:r>
        <w:rPr>
          <w:rFonts w:hint="eastAsia"/>
        </w:rPr>
        <w:t>main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两个文件，这两个文件的主要作用是查看</w:t>
      </w:r>
      <w:r>
        <w:rPr>
          <w:rFonts w:hint="eastAsia"/>
        </w:rPr>
        <w:t>offline</w:t>
      </w:r>
      <w:r>
        <w:rPr>
          <w:rFonts w:hint="eastAsia"/>
        </w:rPr>
        <w:t>计算到那个时间点，一般</w:t>
      </w:r>
      <w:r>
        <w:rPr>
          <w:rFonts w:hint="eastAsia"/>
        </w:rPr>
        <w:t>offline</w:t>
      </w:r>
      <w:r>
        <w:rPr>
          <w:rFonts w:hint="eastAsia"/>
        </w:rPr>
        <w:t>是每一小时计算一次。</w:t>
      </w:r>
    </w:p>
    <w:p w14:paraId="7F91A109" w14:textId="77777777" w:rsidR="004B77DF" w:rsidRDefault="004B77DF" w:rsidP="004B77DF">
      <w:pPr>
        <w:pStyle w:val="10"/>
        <w:numPr>
          <w:ilvl w:val="0"/>
          <w:numId w:val="0"/>
        </w:numPr>
        <w:ind w:left="420" w:hanging="420"/>
      </w:pPr>
    </w:p>
    <w:p w14:paraId="5EAE1B75" w14:textId="14F62A4E" w:rsidR="004B77DF" w:rsidRDefault="004B77DF" w:rsidP="004B77DF">
      <w:pPr>
        <w:pStyle w:val="20"/>
      </w:pPr>
      <w:bookmarkStart w:id="81" w:name="_Toc513455801"/>
      <w:r>
        <w:t>Hadoop</w:t>
      </w:r>
      <w:r>
        <w:rPr>
          <w:rFonts w:hint="eastAsia"/>
        </w:rPr>
        <w:t>服务</w:t>
      </w:r>
      <w:bookmarkEnd w:id="81"/>
    </w:p>
    <w:p w14:paraId="42C1B309" w14:textId="1BFE4769" w:rsidR="004B77DF" w:rsidRDefault="004B77DF" w:rsidP="004B77DF">
      <w:pPr>
        <w:pStyle w:val="3"/>
      </w:pPr>
      <w:bookmarkStart w:id="82" w:name="_Toc513455802"/>
      <w:r>
        <w:rPr>
          <w:rFonts w:hint="eastAsia"/>
        </w:rPr>
        <w:t>介绍</w:t>
      </w:r>
      <w:bookmarkEnd w:id="82"/>
    </w:p>
    <w:p w14:paraId="6EEE6BE3" w14:textId="6AA75D5D" w:rsidR="004B77DF" w:rsidRDefault="004B77DF" w:rsidP="004B77DF">
      <w:pPr>
        <w:rPr>
          <w:lang w:val="en-GB"/>
        </w:rPr>
      </w:pPr>
      <w:r>
        <w:rPr>
          <w:rFonts w:hint="eastAsia"/>
          <w:lang w:val="en-GB"/>
        </w:rPr>
        <w:t>服务：</w:t>
      </w:r>
      <w:r w:rsidR="005A4755">
        <w:rPr>
          <w:lang w:val="en-GB"/>
        </w:rPr>
        <w:t>Hadoop</w:t>
      </w:r>
      <w:r w:rsidR="005A4755">
        <w:rPr>
          <w:rFonts w:hint="eastAsia"/>
          <w:lang w:val="en-GB"/>
        </w:rPr>
        <w:t>（两主多从）</w:t>
      </w:r>
    </w:p>
    <w:p w14:paraId="4BADC4DF" w14:textId="77777777" w:rsidR="004B77DF" w:rsidRDefault="004B77DF" w:rsidP="004B77DF">
      <w:pPr>
        <w:rPr>
          <w:lang w:val="en-GB"/>
        </w:rPr>
      </w:pPr>
      <w:r>
        <w:rPr>
          <w:rFonts w:hint="eastAsia"/>
          <w:lang w:val="en-GB"/>
        </w:rPr>
        <w:t>介绍：</w:t>
      </w:r>
      <w:r>
        <w:rPr>
          <w:lang w:val="en-GB"/>
        </w:rPr>
        <w:t>hadoop</w:t>
      </w:r>
      <w:r>
        <w:rPr>
          <w:rFonts w:hint="eastAsia"/>
          <w:lang w:val="en-GB"/>
        </w:rPr>
        <w:t>集群</w:t>
      </w:r>
    </w:p>
    <w:p w14:paraId="05064EEE" w14:textId="77777777" w:rsidR="004B77DF" w:rsidRPr="004B77DF" w:rsidRDefault="004B77DF" w:rsidP="004B77DF"/>
    <w:p w14:paraId="7E4CB0CE" w14:textId="5B739143" w:rsidR="004B77DF" w:rsidRDefault="004B77DF" w:rsidP="004B77DF">
      <w:pPr>
        <w:pStyle w:val="3"/>
      </w:pPr>
      <w:bookmarkStart w:id="83" w:name="_Toc513455803"/>
      <w:r>
        <w:t>Hadoop</w:t>
      </w:r>
      <w:r>
        <w:rPr>
          <w:rFonts w:hint="eastAsia"/>
        </w:rPr>
        <w:t>的启动与停止</w:t>
      </w:r>
      <w:bookmarkEnd w:id="83"/>
    </w:p>
    <w:p w14:paraId="00932D17" w14:textId="77777777" w:rsidR="004B77DF" w:rsidRDefault="004B77DF" w:rsidP="004B77DF">
      <w:pPr>
        <w:rPr>
          <w:rFonts w:cs="Arial"/>
          <w:b/>
          <w:bCs/>
          <w:i/>
          <w:iCs/>
          <w:lang w:val="en-GB"/>
        </w:rPr>
      </w:pPr>
      <w:r>
        <w:rPr>
          <w:rFonts w:cs="Arial" w:hint="eastAsia"/>
          <w:b/>
          <w:bCs/>
          <w:i/>
          <w:iCs/>
          <w:lang w:val="en-GB"/>
        </w:rPr>
        <w:t>启动：</w:t>
      </w:r>
    </w:p>
    <w:p w14:paraId="29357E4F" w14:textId="1BF1B935" w:rsidR="004B77DF" w:rsidRPr="00445623" w:rsidRDefault="004B77DF" w:rsidP="004B77DF">
      <w:pPr>
        <w:rPr>
          <w:rFonts w:cs="Arial"/>
          <w:bCs/>
          <w:i/>
          <w:iCs/>
        </w:rPr>
      </w:pPr>
      <w:r>
        <w:rPr>
          <w:rFonts w:cs="Arial" w:hint="eastAsia"/>
          <w:b/>
          <w:bCs/>
          <w:i/>
          <w:iCs/>
          <w:lang w:val="en-GB"/>
        </w:rPr>
        <w:t>切</w:t>
      </w:r>
      <w:r w:rsidRPr="00445623">
        <w:rPr>
          <w:rFonts w:cs="Arial" w:hint="eastAsia"/>
          <w:bCs/>
          <w:i/>
          <w:iCs/>
          <w:lang w:val="en-GB"/>
        </w:rPr>
        <w:t>换至</w:t>
      </w:r>
      <w:r w:rsidR="005A4755">
        <w:rPr>
          <w:rFonts w:cs="Arial" w:hint="eastAsia"/>
          <w:bCs/>
          <w:i/>
          <w:iCs/>
          <w:lang w:val="en-GB"/>
        </w:rPr>
        <w:t>ansible</w:t>
      </w:r>
      <w:r w:rsidRPr="00445623">
        <w:rPr>
          <w:rFonts w:cs="Arial" w:hint="eastAsia"/>
          <w:bCs/>
          <w:i/>
          <w:iCs/>
        </w:rPr>
        <w:t>服务器执行</w:t>
      </w:r>
    </w:p>
    <w:p w14:paraId="043B63F6" w14:textId="77777777" w:rsidR="004B77DF" w:rsidRPr="00445623" w:rsidRDefault="004B77DF" w:rsidP="004B77DF">
      <w:pPr>
        <w:pStyle w:val="ad"/>
      </w:pPr>
      <w:r w:rsidRPr="00445623">
        <w:t>cd /opt/growing-ansible</w:t>
      </w:r>
    </w:p>
    <w:p w14:paraId="75768960" w14:textId="39262C4F" w:rsidR="004B77DF" w:rsidRDefault="004B77DF" w:rsidP="004B77DF">
      <w:pPr>
        <w:pStyle w:val="ad"/>
        <w:rPr>
          <w:rStyle w:val="af8"/>
        </w:rPr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tool-scripts/start-</w:t>
      </w:r>
      <w:r>
        <w:rPr>
          <w:rStyle w:val="af8"/>
        </w:rPr>
        <w:t>hdfs</w:t>
      </w:r>
      <w:r w:rsidRPr="00F91A33">
        <w:rPr>
          <w:rStyle w:val="af8"/>
        </w:rPr>
        <w:t>.yml</w:t>
      </w:r>
    </w:p>
    <w:p w14:paraId="5F81287D" w14:textId="399E90A0" w:rsidR="004B77DF" w:rsidRPr="00F91A33" w:rsidRDefault="004B77DF" w:rsidP="004B77DF">
      <w:pPr>
        <w:pStyle w:val="ad"/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tool-scripts/start-</w:t>
      </w:r>
      <w:r>
        <w:rPr>
          <w:rStyle w:val="af8"/>
        </w:rPr>
        <w:t>yarn</w:t>
      </w:r>
      <w:r w:rsidRPr="00F91A33">
        <w:rPr>
          <w:rStyle w:val="af8"/>
        </w:rPr>
        <w:t>.yml</w:t>
      </w:r>
    </w:p>
    <w:p w14:paraId="78FB2856" w14:textId="77777777" w:rsidR="004B77DF" w:rsidRDefault="004B77DF" w:rsidP="004B77DF"/>
    <w:p w14:paraId="56475EC8" w14:textId="77777777" w:rsidR="004B77DF" w:rsidRDefault="004B77DF" w:rsidP="004B77DF">
      <w:r>
        <w:rPr>
          <w:rFonts w:hint="eastAsia"/>
        </w:rPr>
        <w:t>关闭：</w:t>
      </w:r>
    </w:p>
    <w:p w14:paraId="0B0BFC18" w14:textId="71EF0F1E" w:rsidR="004B77DF" w:rsidRPr="00445623" w:rsidRDefault="004B77DF" w:rsidP="004B77DF">
      <w:pPr>
        <w:rPr>
          <w:rFonts w:cs="Arial"/>
          <w:bCs/>
          <w:i/>
          <w:iCs/>
        </w:rPr>
      </w:pPr>
      <w:r>
        <w:rPr>
          <w:rFonts w:cs="Arial" w:hint="eastAsia"/>
          <w:b/>
          <w:bCs/>
          <w:i/>
          <w:iCs/>
          <w:lang w:val="en-GB"/>
        </w:rPr>
        <w:t>切</w:t>
      </w:r>
      <w:r w:rsidRPr="00445623">
        <w:rPr>
          <w:rFonts w:cs="Arial" w:hint="eastAsia"/>
          <w:bCs/>
          <w:i/>
          <w:iCs/>
          <w:lang w:val="en-GB"/>
        </w:rPr>
        <w:t>换至</w:t>
      </w:r>
      <w:r w:rsidR="005A4755">
        <w:rPr>
          <w:rFonts w:cs="Arial" w:hint="eastAsia"/>
          <w:bCs/>
          <w:i/>
          <w:iCs/>
          <w:lang w:val="en-GB"/>
        </w:rPr>
        <w:t>ansible</w:t>
      </w:r>
      <w:r w:rsidRPr="00445623">
        <w:rPr>
          <w:rFonts w:cs="Arial" w:hint="eastAsia"/>
          <w:bCs/>
          <w:i/>
          <w:iCs/>
        </w:rPr>
        <w:t>服务器执行</w:t>
      </w:r>
    </w:p>
    <w:p w14:paraId="65D2EB99" w14:textId="77777777" w:rsidR="004B77DF" w:rsidRPr="00445623" w:rsidRDefault="004B77DF" w:rsidP="004B77DF">
      <w:pPr>
        <w:pStyle w:val="ad"/>
      </w:pPr>
      <w:r w:rsidRPr="00445623">
        <w:t>cd /opt/growing-ansible</w:t>
      </w:r>
    </w:p>
    <w:p w14:paraId="67A54657" w14:textId="299FEFD7" w:rsidR="004B77DF" w:rsidRDefault="004B77DF" w:rsidP="004B77DF">
      <w:pPr>
        <w:pStyle w:val="ad"/>
        <w:rPr>
          <w:rStyle w:val="af8"/>
        </w:rPr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</w:t>
      </w:r>
      <w:r>
        <w:rPr>
          <w:rStyle w:val="af8"/>
        </w:rPr>
        <w:t>stop</w:t>
      </w:r>
      <w:r w:rsidRPr="00F91A33">
        <w:rPr>
          <w:rStyle w:val="af8"/>
        </w:rPr>
        <w:t>-</w:t>
      </w:r>
      <w:r>
        <w:rPr>
          <w:rStyle w:val="af8"/>
        </w:rPr>
        <w:t>hdfs</w:t>
      </w:r>
      <w:r w:rsidRPr="00F91A33">
        <w:rPr>
          <w:rStyle w:val="af8"/>
        </w:rPr>
        <w:t>.yml</w:t>
      </w:r>
    </w:p>
    <w:p w14:paraId="4A8857D0" w14:textId="3AC90FDE" w:rsidR="004B77DF" w:rsidRPr="00F91A33" w:rsidRDefault="004B77DF" w:rsidP="004B77DF">
      <w:pPr>
        <w:pStyle w:val="ad"/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</w:t>
      </w:r>
      <w:r w:rsidRPr="00045AB0">
        <w:rPr>
          <w:rStyle w:val="af8"/>
        </w:rPr>
        <w:t xml:space="preserve"> </w:t>
      </w:r>
      <w:r>
        <w:rPr>
          <w:rStyle w:val="af8"/>
        </w:rPr>
        <w:t>stop</w:t>
      </w:r>
      <w:r w:rsidRPr="00F91A33">
        <w:rPr>
          <w:rStyle w:val="af8"/>
        </w:rPr>
        <w:t>-</w:t>
      </w:r>
      <w:r>
        <w:rPr>
          <w:rStyle w:val="af8"/>
        </w:rPr>
        <w:t>yarn</w:t>
      </w:r>
      <w:r w:rsidRPr="00F91A33">
        <w:rPr>
          <w:rStyle w:val="af8"/>
        </w:rPr>
        <w:t>.yml</w:t>
      </w:r>
    </w:p>
    <w:p w14:paraId="7B98A302" w14:textId="77777777" w:rsidR="004B77DF" w:rsidRPr="004B77DF" w:rsidRDefault="004B77DF" w:rsidP="004B77DF"/>
    <w:p w14:paraId="5BC48436" w14:textId="77777777" w:rsidR="004B77DF" w:rsidRDefault="004B77DF" w:rsidP="004B77DF">
      <w:pPr>
        <w:rPr>
          <w:rStyle w:val="af8"/>
        </w:rPr>
      </w:pPr>
      <w:r>
        <w:rPr>
          <w:rStyle w:val="af8"/>
          <w:rFonts w:hint="eastAsia"/>
        </w:rPr>
        <w:t>检查：</w:t>
      </w:r>
    </w:p>
    <w:p w14:paraId="1D10ECE0" w14:textId="77777777" w:rsidR="004B77DF" w:rsidRDefault="004B77DF" w:rsidP="004B77DF">
      <w:pPr>
        <w:rPr>
          <w:rStyle w:val="af8"/>
        </w:rPr>
      </w:pPr>
      <w:r>
        <w:rPr>
          <w:rStyle w:val="af8"/>
          <w:rFonts w:hint="eastAsia"/>
        </w:rPr>
        <w:t>可以登陆</w:t>
      </w:r>
      <w:r>
        <w:rPr>
          <w:rStyle w:val="af8"/>
          <w:rFonts w:hint="eastAsia"/>
        </w:rPr>
        <w:t>hadoop</w:t>
      </w:r>
      <w:r>
        <w:rPr>
          <w:rStyle w:val="af8"/>
          <w:rFonts w:hint="eastAsia"/>
        </w:rPr>
        <w:t>服务查看服务进程监听端口，也可以访问</w:t>
      </w:r>
      <w:r>
        <w:rPr>
          <w:rStyle w:val="af8"/>
          <w:rFonts w:hint="eastAsia"/>
        </w:rPr>
        <w:t>hadoop master</w:t>
      </w:r>
      <w:r>
        <w:rPr>
          <w:rStyle w:val="af8"/>
          <w:rFonts w:hint="eastAsia"/>
        </w:rPr>
        <w:t>的</w:t>
      </w:r>
      <w:r>
        <w:rPr>
          <w:rStyle w:val="af8"/>
          <w:rFonts w:hint="eastAsia"/>
        </w:rPr>
        <w:t>50070</w:t>
      </w:r>
      <w:r>
        <w:rPr>
          <w:rStyle w:val="af8"/>
          <w:rFonts w:hint="eastAsia"/>
        </w:rPr>
        <w:t>端口检查集群是否启动，也可以检查当前存活的节点以及集群当前的情况</w:t>
      </w:r>
    </w:p>
    <w:p w14:paraId="5F27C0BA" w14:textId="77777777" w:rsidR="004B77DF" w:rsidRDefault="004B77DF" w:rsidP="0015590C"/>
    <w:p w14:paraId="18ECAE47" w14:textId="58942E35" w:rsidR="004B77DF" w:rsidRDefault="004B77DF" w:rsidP="004B77DF">
      <w:pPr>
        <w:pStyle w:val="3"/>
      </w:pPr>
      <w:bookmarkStart w:id="84" w:name="_Toc513455804"/>
      <w:r>
        <w:t>Hadoop</w:t>
      </w:r>
      <w:r>
        <w:rPr>
          <w:rFonts w:hint="eastAsia"/>
        </w:rPr>
        <w:t>基本操作</w:t>
      </w:r>
      <w:bookmarkEnd w:id="84"/>
    </w:p>
    <w:p w14:paraId="4E3ECE2C" w14:textId="77777777" w:rsidR="004B77DF" w:rsidRDefault="004B77DF" w:rsidP="004B77DF">
      <w:pPr>
        <w:rPr>
          <w:lang w:val="en-GB"/>
        </w:rPr>
      </w:pPr>
      <w:r>
        <w:rPr>
          <w:rFonts w:hint="eastAsia"/>
          <w:lang w:val="en-GB"/>
        </w:rPr>
        <w:t>可以参考</w:t>
      </w:r>
      <w:r>
        <w:rPr>
          <w:rFonts w:hint="eastAsia"/>
          <w:lang w:val="en-GB"/>
        </w:rPr>
        <w:t>hadoop</w:t>
      </w:r>
      <w:r>
        <w:rPr>
          <w:rFonts w:hint="eastAsia"/>
          <w:lang w:val="en-GB"/>
        </w:rPr>
        <w:t>的官方文档</w:t>
      </w:r>
    </w:p>
    <w:p w14:paraId="3B3B4C02" w14:textId="77777777" w:rsidR="0039095D" w:rsidRDefault="0039095D" w:rsidP="0015590C"/>
    <w:p w14:paraId="6ECF0EFA" w14:textId="77777777" w:rsidR="004B77DF" w:rsidRDefault="004B77DF" w:rsidP="004B77DF">
      <w:pPr>
        <w:rPr>
          <w:lang w:val="en-GB"/>
        </w:rPr>
      </w:pPr>
      <w:r>
        <w:rPr>
          <w:rFonts w:hint="eastAsia"/>
          <w:lang w:val="en-GB"/>
        </w:rPr>
        <w:t>yarn</w:t>
      </w:r>
      <w:r>
        <w:rPr>
          <w:rFonts w:hint="eastAsia"/>
          <w:lang w:val="en-GB"/>
        </w:rPr>
        <w:t>的介绍</w:t>
      </w:r>
    </w:p>
    <w:p w14:paraId="3F3F0C94" w14:textId="77777777" w:rsidR="00484AD4" w:rsidRDefault="004B77DF" w:rsidP="004B77DF">
      <w:pPr>
        <w:rPr>
          <w:lang w:val="en-GB"/>
        </w:rPr>
      </w:pPr>
      <w:r>
        <w:rPr>
          <w:rFonts w:hint="eastAsia"/>
          <w:lang w:val="en-GB"/>
        </w:rPr>
        <w:t>在浏览器输入</w:t>
      </w:r>
      <w:r>
        <w:rPr>
          <w:rFonts w:hint="eastAsia"/>
          <w:lang w:val="en-GB"/>
        </w:rPr>
        <w:t>hadoop master</w:t>
      </w:r>
      <w:r>
        <w:rPr>
          <w:rFonts w:hint="eastAsia"/>
          <w:lang w:val="en-GB"/>
        </w:rPr>
        <w:t>的</w:t>
      </w:r>
      <w:r>
        <w:rPr>
          <w:rFonts w:hint="eastAsia"/>
          <w:lang w:val="en-GB"/>
        </w:rPr>
        <w:t>ip</w:t>
      </w:r>
      <w:r>
        <w:rPr>
          <w:rFonts w:ascii=".Apple Color Emoji UI" w:eastAsia=".Apple Color Emoji UI" w:hAnsi=".Apple Color Emoji UI" w:cs=".Apple Color Emoji UI"/>
          <w:lang w:val="en-GB"/>
        </w:rPr>
        <w:t>➕</w:t>
      </w:r>
      <w:r>
        <w:rPr>
          <w:rFonts w:hint="eastAsia"/>
          <w:lang w:val="en-GB"/>
        </w:rPr>
        <w:t>8088</w:t>
      </w:r>
      <w:r>
        <w:rPr>
          <w:rFonts w:hint="eastAsia"/>
          <w:lang w:val="en-GB"/>
        </w:rPr>
        <w:t>端口可以看到当前启动的所有任务（</w:t>
      </w:r>
      <w:r>
        <w:rPr>
          <w:rFonts w:hint="eastAsia"/>
          <w:lang w:val="en-GB"/>
        </w:rPr>
        <w:t>online+offline</w:t>
      </w:r>
      <w:r>
        <w:rPr>
          <w:rFonts w:hint="eastAsia"/>
          <w:lang w:val="en-GB"/>
        </w:rPr>
        <w:t>）根据</w:t>
      </w:r>
      <w:r>
        <w:rPr>
          <w:rFonts w:hint="eastAsia"/>
          <w:lang w:val="en-GB"/>
        </w:rPr>
        <w:lastRenderedPageBreak/>
        <w:t>online</w:t>
      </w:r>
      <w:r>
        <w:rPr>
          <w:rFonts w:hint="eastAsia"/>
          <w:lang w:val="en-GB"/>
        </w:rPr>
        <w:t>和</w:t>
      </w:r>
      <w:r>
        <w:rPr>
          <w:rFonts w:hint="eastAsia"/>
          <w:lang w:val="en-GB"/>
        </w:rPr>
        <w:t>offline</w:t>
      </w:r>
      <w:r w:rsidR="00484AD4">
        <w:rPr>
          <w:rFonts w:hint="eastAsia"/>
          <w:lang w:val="en-GB"/>
        </w:rPr>
        <w:t>启动的进程数不同</w:t>
      </w:r>
      <w:r>
        <w:rPr>
          <w:rFonts w:hint="eastAsia"/>
          <w:lang w:val="en-GB"/>
        </w:rPr>
        <w:t>，同时在第一行</w:t>
      </w:r>
      <w:r w:rsidR="00484AD4">
        <w:rPr>
          <w:rFonts w:hint="eastAsia"/>
          <w:lang w:val="en-GB"/>
        </w:rPr>
        <w:t>可以看到当前集群资源使用情况。</w:t>
      </w:r>
    </w:p>
    <w:p w14:paraId="33D29392" w14:textId="77777777" w:rsidR="00484AD4" w:rsidRDefault="00484AD4" w:rsidP="004B77DF">
      <w:pPr>
        <w:rPr>
          <w:lang w:val="en-GB"/>
        </w:rPr>
      </w:pPr>
    </w:p>
    <w:p w14:paraId="5B965FF0" w14:textId="417C0BBF" w:rsidR="00484AD4" w:rsidRPr="00D55A4A" w:rsidRDefault="00484AD4" w:rsidP="00484AD4">
      <w:pPr>
        <w:pStyle w:val="20"/>
        <w:rPr>
          <w:lang w:val="en-GB"/>
        </w:rPr>
      </w:pPr>
      <w:bookmarkStart w:id="85" w:name="_Toc513455805"/>
      <w:r>
        <w:rPr>
          <w:lang w:val="en-GB"/>
        </w:rPr>
        <w:t>H</w:t>
      </w:r>
      <w:r>
        <w:rPr>
          <w:rFonts w:hint="eastAsia"/>
          <w:lang w:val="en-GB"/>
        </w:rPr>
        <w:t>base</w:t>
      </w:r>
      <w:r>
        <w:rPr>
          <w:rFonts w:hint="eastAsia"/>
          <w:lang w:val="en-GB"/>
        </w:rPr>
        <w:t>集群</w:t>
      </w:r>
      <w:bookmarkEnd w:id="85"/>
    </w:p>
    <w:p w14:paraId="12B685E9" w14:textId="791791BD" w:rsidR="004B77DF" w:rsidRPr="00D55A4A" w:rsidRDefault="00D55A4A" w:rsidP="004B77DF">
      <w:pPr>
        <w:pStyle w:val="3"/>
        <w:rPr>
          <w:lang w:val="en-GB"/>
        </w:rPr>
      </w:pPr>
      <w:bookmarkStart w:id="86" w:name="_Toc513455806"/>
      <w:r>
        <w:rPr>
          <w:rFonts w:hint="eastAsia"/>
          <w:lang w:val="en-GB"/>
        </w:rPr>
        <w:t>介绍</w:t>
      </w:r>
      <w:bookmarkEnd w:id="86"/>
    </w:p>
    <w:p w14:paraId="703FECDF" w14:textId="34F33F37" w:rsidR="00D55A4A" w:rsidRDefault="00D55A4A" w:rsidP="00D55A4A">
      <w:pPr>
        <w:rPr>
          <w:lang w:val="en-GB"/>
        </w:rPr>
      </w:pPr>
      <w:r>
        <w:rPr>
          <w:rFonts w:hint="eastAsia"/>
          <w:lang w:val="en-GB"/>
        </w:rPr>
        <w:t>服务：</w:t>
      </w:r>
      <w:r>
        <w:rPr>
          <w:rFonts w:hint="eastAsia"/>
          <w:lang w:val="en-GB"/>
        </w:rPr>
        <w:t>hbase</w:t>
      </w:r>
      <w:r w:rsidR="0075648B">
        <w:rPr>
          <w:rFonts w:hint="eastAsia"/>
          <w:lang w:val="en-GB"/>
        </w:rPr>
        <w:t>（两主多从）</w:t>
      </w:r>
    </w:p>
    <w:p w14:paraId="5F6F093E" w14:textId="77777777" w:rsidR="00D55A4A" w:rsidRDefault="00D55A4A" w:rsidP="00D55A4A">
      <w:pPr>
        <w:rPr>
          <w:lang w:val="en-GB"/>
        </w:rPr>
      </w:pPr>
      <w:r>
        <w:rPr>
          <w:rFonts w:hint="eastAsia"/>
          <w:lang w:val="en-GB"/>
        </w:rPr>
        <w:t>介绍：</w:t>
      </w:r>
      <w:r>
        <w:rPr>
          <w:rFonts w:hint="eastAsia"/>
          <w:lang w:val="en-GB"/>
        </w:rPr>
        <w:t>hbase</w:t>
      </w:r>
      <w:r>
        <w:rPr>
          <w:rFonts w:hint="eastAsia"/>
          <w:lang w:val="en-GB"/>
        </w:rPr>
        <w:t>集群</w:t>
      </w:r>
    </w:p>
    <w:p w14:paraId="4EDB6A4A" w14:textId="77777777" w:rsidR="00D55A4A" w:rsidRDefault="00D55A4A" w:rsidP="004B77DF">
      <w:pPr>
        <w:rPr>
          <w:lang w:val="en-GB"/>
        </w:rPr>
      </w:pPr>
    </w:p>
    <w:p w14:paraId="17980F51" w14:textId="1E58CA1E" w:rsidR="00D55A4A" w:rsidRDefault="00D55A4A" w:rsidP="00D55A4A">
      <w:pPr>
        <w:pStyle w:val="3"/>
        <w:rPr>
          <w:lang w:val="en-GB"/>
        </w:rPr>
      </w:pPr>
      <w:bookmarkStart w:id="87" w:name="_Toc513455807"/>
      <w:r>
        <w:rPr>
          <w:rFonts w:hint="eastAsia"/>
          <w:lang w:val="en-GB"/>
        </w:rPr>
        <w:t>服务状态</w:t>
      </w:r>
      <w:bookmarkEnd w:id="87"/>
    </w:p>
    <w:p w14:paraId="1645858A" w14:textId="77777777" w:rsidR="00D55A4A" w:rsidRDefault="00D55A4A" w:rsidP="00D55A4A">
      <w:r>
        <w:rPr>
          <w:rFonts w:hint="eastAsia"/>
        </w:rPr>
        <w:t>命令：</w:t>
      </w:r>
    </w:p>
    <w:p w14:paraId="0420BA2E" w14:textId="312A03CA" w:rsidR="00D55A4A" w:rsidRPr="003171CF" w:rsidRDefault="00D55A4A" w:rsidP="00D55A4A">
      <w:pPr>
        <w:pStyle w:val="ad"/>
        <w:rPr>
          <w:rStyle w:val="af8"/>
          <w:lang w:val="en-GB"/>
        </w:rPr>
      </w:pPr>
      <w:r w:rsidRPr="003171CF">
        <w:rPr>
          <w:rStyle w:val="af8"/>
          <w:rFonts w:hint="eastAsia"/>
        </w:rPr>
        <w:t>cd</w:t>
      </w:r>
      <w:r w:rsidRPr="003171CF">
        <w:rPr>
          <w:rStyle w:val="af8"/>
        </w:rPr>
        <w:t xml:space="preserve"> /opt/growing-ansible</w:t>
      </w:r>
      <w:r>
        <w:rPr>
          <w:rStyle w:val="af8"/>
          <w:rFonts w:hint="eastAsia"/>
        </w:rPr>
        <w:t xml:space="preserve">   </w:t>
      </w:r>
      <w:r>
        <w:rPr>
          <w:rStyle w:val="af8"/>
          <w:rFonts w:hint="eastAsia"/>
          <w:lang w:val="en-GB"/>
        </w:rPr>
        <w:t>## 在</w:t>
      </w:r>
      <w:r w:rsidR="0075648B">
        <w:rPr>
          <w:rStyle w:val="af8"/>
          <w:lang w:val="en-GB"/>
        </w:rPr>
        <w:t>ansible</w:t>
      </w:r>
      <w:r>
        <w:rPr>
          <w:rStyle w:val="af8"/>
          <w:rFonts w:hint="eastAsia"/>
          <w:lang w:val="en-GB"/>
        </w:rPr>
        <w:t>服务器上运行</w:t>
      </w:r>
    </w:p>
    <w:p w14:paraId="76932F47" w14:textId="1B0DC80D" w:rsidR="00D55A4A" w:rsidRDefault="00D55A4A" w:rsidP="00D55A4A">
      <w:pPr>
        <w:pStyle w:val="ad"/>
        <w:rPr>
          <w:rStyle w:val="af8"/>
          <w:lang w:val="en-GB"/>
        </w:rPr>
      </w:pPr>
      <w:r w:rsidRPr="003171CF">
        <w:rPr>
          <w:rStyle w:val="af8"/>
          <w:lang w:val="en-GB"/>
        </w:rPr>
        <w:t>ansible -i inventories/</w:t>
      </w:r>
      <w:r w:rsidR="0075648B">
        <w:rPr>
          <w:rStyle w:val="af8"/>
          <w:lang w:val="en-GB"/>
        </w:rPr>
        <w:t>project_name</w:t>
      </w:r>
      <w:r w:rsidRPr="003171CF">
        <w:rPr>
          <w:rStyle w:val="af8"/>
          <w:lang w:val="en-GB"/>
        </w:rPr>
        <w:t xml:space="preserve">/hosts </w:t>
      </w:r>
      <w:r>
        <w:rPr>
          <w:rStyle w:val="af8"/>
          <w:rFonts w:hint="eastAsia"/>
          <w:lang w:val="en-GB"/>
        </w:rPr>
        <w:t xml:space="preserve">hbase </w:t>
      </w:r>
      <w:r>
        <w:rPr>
          <w:rStyle w:val="af8"/>
          <w:lang w:val="en-GB"/>
        </w:rPr>
        <w:t>-m shell -a "jps</w:t>
      </w:r>
      <w:r w:rsidRPr="003171CF">
        <w:rPr>
          <w:rStyle w:val="af8"/>
          <w:lang w:val="en-GB"/>
        </w:rPr>
        <w:t>"</w:t>
      </w:r>
    </w:p>
    <w:p w14:paraId="4F4E9F63" w14:textId="77777777" w:rsidR="00D55A4A" w:rsidRDefault="00D55A4A" w:rsidP="00D55A4A">
      <w:pPr>
        <w:rPr>
          <w:lang w:val="en-GB"/>
        </w:rPr>
      </w:pPr>
    </w:p>
    <w:p w14:paraId="0789BC52" w14:textId="46FDE7ED" w:rsidR="00D55A4A" w:rsidRDefault="00D55A4A" w:rsidP="00D55A4A">
      <w:pPr>
        <w:pStyle w:val="3"/>
        <w:rPr>
          <w:lang w:val="en-GB"/>
        </w:rPr>
      </w:pPr>
      <w:bookmarkStart w:id="88" w:name="_Toc513455808"/>
      <w:r>
        <w:rPr>
          <w:rFonts w:hint="eastAsia"/>
          <w:lang w:val="en-GB"/>
        </w:rPr>
        <w:t>hbase</w:t>
      </w:r>
      <w:r>
        <w:rPr>
          <w:rFonts w:hint="eastAsia"/>
          <w:lang w:val="en-GB"/>
        </w:rPr>
        <w:t>的启动与停止</w:t>
      </w:r>
      <w:bookmarkEnd w:id="88"/>
    </w:p>
    <w:p w14:paraId="730B2E72" w14:textId="77777777" w:rsidR="00D55A4A" w:rsidRDefault="00D55A4A" w:rsidP="00D55A4A">
      <w:pPr>
        <w:rPr>
          <w:rFonts w:cs="Arial"/>
          <w:b/>
          <w:bCs/>
          <w:i/>
          <w:iCs/>
          <w:lang w:val="en-GB"/>
        </w:rPr>
      </w:pPr>
      <w:r>
        <w:rPr>
          <w:rFonts w:cs="Arial" w:hint="eastAsia"/>
          <w:b/>
          <w:bCs/>
          <w:i/>
          <w:iCs/>
          <w:lang w:val="en-GB"/>
        </w:rPr>
        <w:t>启动：</w:t>
      </w:r>
    </w:p>
    <w:p w14:paraId="0F01CFE4" w14:textId="2A26028F" w:rsidR="00D55A4A" w:rsidRPr="00445623" w:rsidRDefault="00D55A4A" w:rsidP="00D55A4A">
      <w:pPr>
        <w:rPr>
          <w:rFonts w:cs="Arial"/>
          <w:bCs/>
          <w:i/>
          <w:iCs/>
        </w:rPr>
      </w:pPr>
      <w:r>
        <w:rPr>
          <w:rFonts w:cs="Arial" w:hint="eastAsia"/>
          <w:b/>
          <w:bCs/>
          <w:i/>
          <w:iCs/>
          <w:lang w:val="en-GB"/>
        </w:rPr>
        <w:t>切</w:t>
      </w:r>
      <w:r w:rsidRPr="00445623">
        <w:rPr>
          <w:rFonts w:cs="Arial" w:hint="eastAsia"/>
          <w:bCs/>
          <w:i/>
          <w:iCs/>
          <w:lang w:val="en-GB"/>
        </w:rPr>
        <w:t>换至</w:t>
      </w:r>
      <w:r w:rsidR="005A4755">
        <w:rPr>
          <w:rFonts w:cs="Arial" w:hint="eastAsia"/>
          <w:bCs/>
          <w:i/>
          <w:iCs/>
          <w:lang w:val="en-GB"/>
        </w:rPr>
        <w:t>ansible</w:t>
      </w:r>
      <w:r w:rsidRPr="00445623">
        <w:rPr>
          <w:rFonts w:cs="Arial" w:hint="eastAsia"/>
          <w:bCs/>
          <w:i/>
          <w:iCs/>
        </w:rPr>
        <w:t>服务器执行</w:t>
      </w:r>
    </w:p>
    <w:p w14:paraId="539116B3" w14:textId="77777777" w:rsidR="00D55A4A" w:rsidRPr="00445623" w:rsidRDefault="00D55A4A" w:rsidP="00D55A4A">
      <w:pPr>
        <w:pStyle w:val="ad"/>
      </w:pPr>
      <w:r w:rsidRPr="00445623">
        <w:t>cd /opt/growing-ansible</w:t>
      </w:r>
    </w:p>
    <w:p w14:paraId="0020A5B3" w14:textId="41E8E525" w:rsidR="00D55A4A" w:rsidRDefault="00D55A4A" w:rsidP="00D55A4A">
      <w:pPr>
        <w:pStyle w:val="ad"/>
        <w:rPr>
          <w:rStyle w:val="af8"/>
        </w:rPr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tool-scripts/start-</w:t>
      </w:r>
      <w:r>
        <w:rPr>
          <w:rStyle w:val="af8"/>
          <w:rFonts w:hint="eastAsia"/>
        </w:rPr>
        <w:t>hbase</w:t>
      </w:r>
      <w:r w:rsidRPr="00F91A33">
        <w:rPr>
          <w:rStyle w:val="af8"/>
        </w:rPr>
        <w:t>.yml</w:t>
      </w:r>
    </w:p>
    <w:p w14:paraId="7F81813D" w14:textId="77777777" w:rsidR="00D55A4A" w:rsidRDefault="00D55A4A" w:rsidP="00D55A4A"/>
    <w:p w14:paraId="264810BA" w14:textId="77777777" w:rsidR="00D55A4A" w:rsidRDefault="00D55A4A" w:rsidP="00D55A4A">
      <w:r>
        <w:rPr>
          <w:rFonts w:hint="eastAsia"/>
        </w:rPr>
        <w:t>关闭：</w:t>
      </w:r>
    </w:p>
    <w:p w14:paraId="35B67255" w14:textId="31D3BB8F" w:rsidR="00D55A4A" w:rsidRPr="00445623" w:rsidRDefault="00D55A4A" w:rsidP="00D55A4A">
      <w:pPr>
        <w:rPr>
          <w:rFonts w:cs="Arial"/>
          <w:bCs/>
          <w:i/>
          <w:iCs/>
        </w:rPr>
      </w:pPr>
      <w:r>
        <w:rPr>
          <w:rFonts w:cs="Arial" w:hint="eastAsia"/>
          <w:b/>
          <w:bCs/>
          <w:i/>
          <w:iCs/>
          <w:lang w:val="en-GB"/>
        </w:rPr>
        <w:t>切</w:t>
      </w:r>
      <w:r w:rsidRPr="00445623">
        <w:rPr>
          <w:rFonts w:cs="Arial" w:hint="eastAsia"/>
          <w:bCs/>
          <w:i/>
          <w:iCs/>
          <w:lang w:val="en-GB"/>
        </w:rPr>
        <w:t>换至</w:t>
      </w:r>
      <w:r w:rsidR="005A4755">
        <w:rPr>
          <w:rFonts w:cs="Arial" w:hint="eastAsia"/>
          <w:bCs/>
          <w:i/>
          <w:iCs/>
          <w:lang w:val="en-GB"/>
        </w:rPr>
        <w:t>ansible</w:t>
      </w:r>
      <w:r w:rsidRPr="00445623">
        <w:rPr>
          <w:rFonts w:cs="Arial" w:hint="eastAsia"/>
          <w:bCs/>
          <w:i/>
          <w:iCs/>
        </w:rPr>
        <w:t>服务器执行</w:t>
      </w:r>
    </w:p>
    <w:p w14:paraId="334CFAA6" w14:textId="77777777" w:rsidR="00D55A4A" w:rsidRPr="00445623" w:rsidRDefault="00D55A4A" w:rsidP="00D55A4A">
      <w:pPr>
        <w:pStyle w:val="ad"/>
      </w:pPr>
      <w:r w:rsidRPr="00445623">
        <w:t>cd /opt/growing-ansible</w:t>
      </w:r>
    </w:p>
    <w:p w14:paraId="2B388EFE" w14:textId="351637D5" w:rsidR="00D55A4A" w:rsidRDefault="00D55A4A" w:rsidP="00D55A4A">
      <w:pPr>
        <w:pStyle w:val="ad"/>
        <w:rPr>
          <w:rStyle w:val="af8"/>
        </w:rPr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</w:t>
      </w:r>
      <w:r>
        <w:rPr>
          <w:rStyle w:val="af8"/>
        </w:rPr>
        <w:t>stop</w:t>
      </w:r>
      <w:r w:rsidRPr="00F91A33">
        <w:rPr>
          <w:rStyle w:val="af8"/>
        </w:rPr>
        <w:t>-</w:t>
      </w:r>
      <w:r>
        <w:rPr>
          <w:rStyle w:val="af8"/>
          <w:rFonts w:hint="eastAsia"/>
        </w:rPr>
        <w:t>hbase</w:t>
      </w:r>
      <w:r w:rsidRPr="00F91A33">
        <w:rPr>
          <w:rStyle w:val="af8"/>
        </w:rPr>
        <w:t>.yml</w:t>
      </w:r>
    </w:p>
    <w:p w14:paraId="33D27433" w14:textId="77777777" w:rsidR="00D55A4A" w:rsidRDefault="00D55A4A" w:rsidP="00D55A4A">
      <w:pPr>
        <w:rPr>
          <w:rStyle w:val="af8"/>
        </w:rPr>
      </w:pPr>
    </w:p>
    <w:p w14:paraId="2BC09EC5" w14:textId="77777777" w:rsidR="00D55A4A" w:rsidRDefault="00D55A4A" w:rsidP="00D55A4A">
      <w:pPr>
        <w:rPr>
          <w:rStyle w:val="af8"/>
        </w:rPr>
      </w:pPr>
      <w:r>
        <w:rPr>
          <w:rStyle w:val="af8"/>
          <w:rFonts w:hint="eastAsia"/>
        </w:rPr>
        <w:t>检查：</w:t>
      </w:r>
    </w:p>
    <w:p w14:paraId="1797C808" w14:textId="77777777" w:rsidR="00D55A4A" w:rsidRDefault="00D55A4A" w:rsidP="00D55A4A">
      <w:pPr>
        <w:rPr>
          <w:rStyle w:val="af8"/>
        </w:rPr>
      </w:pPr>
      <w:r>
        <w:rPr>
          <w:rStyle w:val="af8"/>
          <w:rFonts w:hint="eastAsia"/>
        </w:rPr>
        <w:t>可以登陆</w:t>
      </w:r>
      <w:r>
        <w:rPr>
          <w:rStyle w:val="af8"/>
          <w:rFonts w:hint="eastAsia"/>
        </w:rPr>
        <w:t>hbase</w:t>
      </w:r>
      <w:r>
        <w:rPr>
          <w:rStyle w:val="af8"/>
          <w:rFonts w:hint="eastAsia"/>
        </w:rPr>
        <w:t>服务查看服务进程监听端口</w:t>
      </w:r>
      <w:r>
        <w:rPr>
          <w:rStyle w:val="af8"/>
          <w:rFonts w:hint="eastAsia"/>
        </w:rPr>
        <w:t xml:space="preserve"> </w:t>
      </w:r>
    </w:p>
    <w:p w14:paraId="15B7572D" w14:textId="77777777" w:rsidR="00D55A4A" w:rsidRPr="00D55A4A" w:rsidRDefault="00D55A4A" w:rsidP="00D55A4A">
      <w:pPr>
        <w:rPr>
          <w:lang w:val="en-GB"/>
        </w:rPr>
      </w:pPr>
    </w:p>
    <w:p w14:paraId="4A0A3D47" w14:textId="24813C03" w:rsidR="00D55A4A" w:rsidRDefault="00D55A4A" w:rsidP="00D55A4A">
      <w:pPr>
        <w:pStyle w:val="3"/>
        <w:rPr>
          <w:lang w:val="en-GB"/>
        </w:rPr>
      </w:pPr>
      <w:bookmarkStart w:id="89" w:name="_Toc513455809"/>
      <w:r>
        <w:rPr>
          <w:rFonts w:hint="eastAsia"/>
          <w:lang w:val="en-GB"/>
        </w:rPr>
        <w:t>hbase</w:t>
      </w:r>
      <w:r>
        <w:rPr>
          <w:rFonts w:hint="eastAsia"/>
          <w:lang w:val="en-GB"/>
        </w:rPr>
        <w:t>基本操作</w:t>
      </w:r>
      <w:bookmarkEnd w:id="89"/>
    </w:p>
    <w:p w14:paraId="4F2F7FA5" w14:textId="77777777" w:rsidR="00D55A4A" w:rsidRPr="00E52632" w:rsidRDefault="00D55A4A" w:rsidP="00D55A4A">
      <w:pPr>
        <w:rPr>
          <w:lang w:val="en-GB"/>
        </w:rPr>
      </w:pPr>
      <w:r>
        <w:rPr>
          <w:rFonts w:hint="eastAsia"/>
          <w:lang w:val="en-GB"/>
        </w:rPr>
        <w:t>参考</w:t>
      </w:r>
      <w:r>
        <w:rPr>
          <w:rFonts w:hint="eastAsia"/>
          <w:lang w:val="en-GB"/>
        </w:rPr>
        <w:t>hbase</w:t>
      </w:r>
      <w:r>
        <w:rPr>
          <w:rFonts w:hint="eastAsia"/>
          <w:lang w:val="en-GB"/>
        </w:rPr>
        <w:t>的官方文档</w:t>
      </w:r>
    </w:p>
    <w:p w14:paraId="0CE814E3" w14:textId="77777777" w:rsidR="00D55A4A" w:rsidRDefault="00D55A4A" w:rsidP="00D55A4A">
      <w:pPr>
        <w:rPr>
          <w:lang w:val="en-GB"/>
        </w:rPr>
      </w:pPr>
    </w:p>
    <w:p w14:paraId="6C40BD4C" w14:textId="28072F05" w:rsidR="00D55A4A" w:rsidRDefault="00D55A4A" w:rsidP="00D55A4A">
      <w:pPr>
        <w:pStyle w:val="20"/>
        <w:rPr>
          <w:lang w:val="en-GB"/>
        </w:rPr>
      </w:pPr>
      <w:bookmarkStart w:id="90" w:name="_Toc513455810"/>
      <w:r>
        <w:rPr>
          <w:rFonts w:hint="eastAsia"/>
          <w:lang w:val="en-GB"/>
        </w:rPr>
        <w:t>zookeeper</w:t>
      </w:r>
      <w:r>
        <w:rPr>
          <w:rFonts w:hint="eastAsia"/>
          <w:lang w:val="en-GB"/>
        </w:rPr>
        <w:t>集群</w:t>
      </w:r>
      <w:bookmarkEnd w:id="90"/>
    </w:p>
    <w:p w14:paraId="36A39AF9" w14:textId="3D7D1939" w:rsidR="00D55A4A" w:rsidRDefault="00D55A4A" w:rsidP="00D55A4A">
      <w:pPr>
        <w:pStyle w:val="3"/>
        <w:rPr>
          <w:lang w:val="en-GB"/>
        </w:rPr>
      </w:pPr>
      <w:bookmarkStart w:id="91" w:name="_Toc513455811"/>
      <w:r>
        <w:rPr>
          <w:rFonts w:hint="eastAsia"/>
          <w:lang w:val="en-GB"/>
        </w:rPr>
        <w:t>介绍</w:t>
      </w:r>
      <w:bookmarkEnd w:id="91"/>
    </w:p>
    <w:p w14:paraId="4A99382D" w14:textId="7829E477" w:rsidR="00D55A4A" w:rsidRDefault="00D55A4A" w:rsidP="00D55A4A">
      <w:r>
        <w:rPr>
          <w:rFonts w:hint="eastAsia"/>
        </w:rPr>
        <w:t>服务：</w:t>
      </w:r>
      <w:r>
        <w:rPr>
          <w:rFonts w:hint="eastAsia"/>
        </w:rPr>
        <w:t>zookeeper</w:t>
      </w:r>
      <w:r w:rsidR="0075648B">
        <w:rPr>
          <w:rFonts w:hint="eastAsia"/>
        </w:rPr>
        <w:t>（一般是三台</w:t>
      </w:r>
      <w:bookmarkStart w:id="92" w:name="_GoBack"/>
      <w:bookmarkEnd w:id="92"/>
      <w:r w:rsidR="0075648B">
        <w:rPr>
          <w:rFonts w:hint="eastAsia"/>
        </w:rPr>
        <w:t>）</w:t>
      </w:r>
    </w:p>
    <w:p w14:paraId="1D523EF6" w14:textId="77777777" w:rsidR="00D55A4A" w:rsidRDefault="00D55A4A" w:rsidP="00D55A4A">
      <w:r>
        <w:rPr>
          <w:rFonts w:hint="eastAsia"/>
        </w:rPr>
        <w:t>介绍：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14:paraId="41F0700B" w14:textId="77777777" w:rsidR="00D55A4A" w:rsidRDefault="00D55A4A" w:rsidP="00D55A4A">
      <w:pPr>
        <w:rPr>
          <w:lang w:val="en-GB"/>
        </w:rPr>
      </w:pPr>
    </w:p>
    <w:p w14:paraId="77461591" w14:textId="285DFA3F" w:rsidR="00D55A4A" w:rsidRDefault="00D55A4A" w:rsidP="00D55A4A">
      <w:pPr>
        <w:pStyle w:val="3"/>
        <w:rPr>
          <w:lang w:val="en-GB"/>
        </w:rPr>
      </w:pPr>
      <w:bookmarkStart w:id="93" w:name="_Toc513455812"/>
      <w:r>
        <w:rPr>
          <w:rFonts w:hint="eastAsia"/>
          <w:lang w:val="en-GB"/>
        </w:rPr>
        <w:t>服务状态</w:t>
      </w:r>
      <w:bookmarkEnd w:id="93"/>
    </w:p>
    <w:p w14:paraId="14187C57" w14:textId="77777777" w:rsidR="00D55A4A" w:rsidRDefault="00D55A4A" w:rsidP="00D55A4A">
      <w:r>
        <w:rPr>
          <w:rFonts w:hint="eastAsia"/>
        </w:rPr>
        <w:t>命令：</w:t>
      </w:r>
    </w:p>
    <w:p w14:paraId="0A66DFDD" w14:textId="7DF7E8C8" w:rsidR="00D55A4A" w:rsidRPr="003171CF" w:rsidRDefault="00D55A4A" w:rsidP="00D55A4A">
      <w:pPr>
        <w:pStyle w:val="ad"/>
        <w:rPr>
          <w:rStyle w:val="af8"/>
          <w:lang w:val="en-GB"/>
        </w:rPr>
      </w:pPr>
      <w:r w:rsidRPr="003171CF">
        <w:rPr>
          <w:rStyle w:val="af8"/>
          <w:rFonts w:hint="eastAsia"/>
        </w:rPr>
        <w:t>cd</w:t>
      </w:r>
      <w:r w:rsidRPr="003171CF">
        <w:rPr>
          <w:rStyle w:val="af8"/>
        </w:rPr>
        <w:t xml:space="preserve"> /opt/growing-ansible</w:t>
      </w:r>
      <w:r>
        <w:rPr>
          <w:rStyle w:val="af8"/>
          <w:rFonts w:hint="eastAsia"/>
        </w:rPr>
        <w:t xml:space="preserve">   </w:t>
      </w:r>
      <w:r>
        <w:rPr>
          <w:rStyle w:val="af8"/>
          <w:rFonts w:hint="eastAsia"/>
          <w:lang w:val="en-GB"/>
        </w:rPr>
        <w:t>## 在</w:t>
      </w:r>
      <w:r w:rsidR="005A4755">
        <w:rPr>
          <w:rStyle w:val="af8"/>
          <w:rFonts w:hint="eastAsia"/>
          <w:lang w:val="en-GB"/>
        </w:rPr>
        <w:t>ansible</w:t>
      </w:r>
      <w:r>
        <w:rPr>
          <w:rStyle w:val="af8"/>
          <w:rFonts w:hint="eastAsia"/>
          <w:lang w:val="en-GB"/>
        </w:rPr>
        <w:t>服务器上运行</w:t>
      </w:r>
    </w:p>
    <w:p w14:paraId="56B65057" w14:textId="3D1EBBF7" w:rsidR="00D55A4A" w:rsidRDefault="00D55A4A" w:rsidP="00D55A4A">
      <w:pPr>
        <w:pStyle w:val="ad"/>
        <w:rPr>
          <w:lang w:val="en-GB"/>
        </w:rPr>
      </w:pPr>
      <w:r w:rsidRPr="003171CF">
        <w:rPr>
          <w:rStyle w:val="af8"/>
          <w:lang w:val="en-GB"/>
        </w:rPr>
        <w:t>ansible -i inventories/</w:t>
      </w:r>
      <w:r w:rsidR="0075648B">
        <w:rPr>
          <w:rStyle w:val="af8"/>
          <w:lang w:val="en-GB"/>
        </w:rPr>
        <w:t>project_name</w:t>
      </w:r>
      <w:r w:rsidRPr="003171CF">
        <w:rPr>
          <w:rStyle w:val="af8"/>
          <w:lang w:val="en-GB"/>
        </w:rPr>
        <w:t xml:space="preserve">/hosts </w:t>
      </w:r>
      <w:r>
        <w:rPr>
          <w:rStyle w:val="af8"/>
          <w:rFonts w:hint="eastAsia"/>
          <w:lang w:val="en-GB"/>
        </w:rPr>
        <w:t xml:space="preserve">zookeeper </w:t>
      </w:r>
      <w:r>
        <w:rPr>
          <w:rStyle w:val="af8"/>
          <w:lang w:val="en-GB"/>
        </w:rPr>
        <w:t>-m shell -a "lsof –I :218</w:t>
      </w:r>
      <w:r>
        <w:rPr>
          <w:rStyle w:val="af8"/>
          <w:rFonts w:hint="eastAsia"/>
          <w:lang w:val="en-GB"/>
        </w:rPr>
        <w:t>1</w:t>
      </w:r>
      <w:r w:rsidRPr="003171CF">
        <w:rPr>
          <w:rStyle w:val="af8"/>
          <w:lang w:val="en-GB"/>
        </w:rPr>
        <w:t>"</w:t>
      </w:r>
    </w:p>
    <w:p w14:paraId="730CE7CB" w14:textId="77777777" w:rsidR="00D55A4A" w:rsidRPr="00D55A4A" w:rsidRDefault="00D55A4A" w:rsidP="00D55A4A">
      <w:pPr>
        <w:rPr>
          <w:lang w:val="en-GB"/>
        </w:rPr>
      </w:pPr>
    </w:p>
    <w:p w14:paraId="0AAAFD15" w14:textId="77777777" w:rsidR="00D55A4A" w:rsidRDefault="00D55A4A" w:rsidP="00D55A4A">
      <w:pPr>
        <w:rPr>
          <w:lang w:val="en-GB"/>
        </w:rPr>
      </w:pPr>
    </w:p>
    <w:p w14:paraId="0FCDCA33" w14:textId="786FCFCB" w:rsidR="00D55A4A" w:rsidRDefault="00D55A4A" w:rsidP="00D55A4A">
      <w:pPr>
        <w:pStyle w:val="3"/>
        <w:rPr>
          <w:lang w:val="en-GB"/>
        </w:rPr>
      </w:pPr>
      <w:bookmarkStart w:id="94" w:name="_Toc513455813"/>
      <w:r>
        <w:rPr>
          <w:rFonts w:hint="eastAsia"/>
          <w:lang w:val="en-GB"/>
        </w:rPr>
        <w:t>zookeeper</w:t>
      </w:r>
      <w:r>
        <w:rPr>
          <w:rFonts w:hint="eastAsia"/>
          <w:lang w:val="en-GB"/>
        </w:rPr>
        <w:t>启动与停止</w:t>
      </w:r>
      <w:bookmarkEnd w:id="94"/>
    </w:p>
    <w:p w14:paraId="4E007191" w14:textId="77777777" w:rsidR="00D55A4A" w:rsidRDefault="00D55A4A" w:rsidP="00D55A4A">
      <w:pPr>
        <w:rPr>
          <w:rFonts w:cs="Arial"/>
          <w:b/>
          <w:bCs/>
          <w:i/>
          <w:iCs/>
          <w:lang w:val="en-GB"/>
        </w:rPr>
      </w:pPr>
      <w:r>
        <w:rPr>
          <w:rFonts w:cs="Arial" w:hint="eastAsia"/>
          <w:b/>
          <w:bCs/>
          <w:i/>
          <w:iCs/>
          <w:lang w:val="en-GB"/>
        </w:rPr>
        <w:t>启动：</w:t>
      </w:r>
    </w:p>
    <w:p w14:paraId="0211A856" w14:textId="6047CC83" w:rsidR="00D55A4A" w:rsidRPr="00445623" w:rsidRDefault="00D55A4A" w:rsidP="00D55A4A">
      <w:pPr>
        <w:rPr>
          <w:rFonts w:cs="Arial"/>
          <w:bCs/>
          <w:i/>
          <w:iCs/>
        </w:rPr>
      </w:pPr>
      <w:r>
        <w:rPr>
          <w:rFonts w:cs="Arial" w:hint="eastAsia"/>
          <w:b/>
          <w:bCs/>
          <w:i/>
          <w:iCs/>
          <w:lang w:val="en-GB"/>
        </w:rPr>
        <w:t>切</w:t>
      </w:r>
      <w:r w:rsidRPr="00445623">
        <w:rPr>
          <w:rFonts w:cs="Arial" w:hint="eastAsia"/>
          <w:bCs/>
          <w:i/>
          <w:iCs/>
          <w:lang w:val="en-GB"/>
        </w:rPr>
        <w:t>换至</w:t>
      </w:r>
      <w:r w:rsidR="005A4755">
        <w:rPr>
          <w:rFonts w:cs="Arial" w:hint="eastAsia"/>
          <w:bCs/>
          <w:i/>
          <w:iCs/>
          <w:lang w:val="en-GB"/>
        </w:rPr>
        <w:t>ansible</w:t>
      </w:r>
      <w:r w:rsidRPr="00445623">
        <w:rPr>
          <w:rFonts w:cs="Arial" w:hint="eastAsia"/>
          <w:bCs/>
          <w:i/>
          <w:iCs/>
        </w:rPr>
        <w:t>服务器执行</w:t>
      </w:r>
    </w:p>
    <w:p w14:paraId="7A73AADA" w14:textId="77777777" w:rsidR="00D55A4A" w:rsidRPr="00445623" w:rsidRDefault="00D55A4A" w:rsidP="00D55A4A">
      <w:pPr>
        <w:pStyle w:val="ad"/>
      </w:pPr>
      <w:r w:rsidRPr="00445623">
        <w:t>cd /opt/growing-ansible</w:t>
      </w:r>
    </w:p>
    <w:p w14:paraId="426E7591" w14:textId="14D6535F" w:rsidR="00D55A4A" w:rsidRDefault="00D55A4A" w:rsidP="00D55A4A">
      <w:pPr>
        <w:pStyle w:val="ad"/>
        <w:rPr>
          <w:rStyle w:val="af8"/>
        </w:rPr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tool-scripts/start-</w:t>
      </w:r>
      <w:r>
        <w:rPr>
          <w:rStyle w:val="af8"/>
          <w:rFonts w:hint="eastAsia"/>
        </w:rPr>
        <w:t>zookeeper</w:t>
      </w:r>
      <w:r w:rsidRPr="00F91A33">
        <w:rPr>
          <w:rStyle w:val="af8"/>
        </w:rPr>
        <w:t>.yml</w:t>
      </w:r>
    </w:p>
    <w:p w14:paraId="22A11CB6" w14:textId="77777777" w:rsidR="00D55A4A" w:rsidRDefault="00D55A4A" w:rsidP="00D55A4A"/>
    <w:p w14:paraId="19D72E36" w14:textId="77777777" w:rsidR="00D55A4A" w:rsidRDefault="00D55A4A" w:rsidP="00D55A4A">
      <w:r>
        <w:rPr>
          <w:rFonts w:hint="eastAsia"/>
        </w:rPr>
        <w:t>关闭：</w:t>
      </w:r>
    </w:p>
    <w:p w14:paraId="6F149B04" w14:textId="23FAA81B" w:rsidR="00D55A4A" w:rsidRPr="00445623" w:rsidRDefault="00D55A4A" w:rsidP="00D55A4A">
      <w:pPr>
        <w:rPr>
          <w:rFonts w:cs="Arial"/>
          <w:bCs/>
          <w:i/>
          <w:iCs/>
        </w:rPr>
      </w:pPr>
      <w:r>
        <w:rPr>
          <w:rFonts w:cs="Arial" w:hint="eastAsia"/>
          <w:b/>
          <w:bCs/>
          <w:i/>
          <w:iCs/>
          <w:lang w:val="en-GB"/>
        </w:rPr>
        <w:t>切</w:t>
      </w:r>
      <w:r w:rsidRPr="00445623">
        <w:rPr>
          <w:rFonts w:cs="Arial" w:hint="eastAsia"/>
          <w:bCs/>
          <w:i/>
          <w:iCs/>
          <w:lang w:val="en-GB"/>
        </w:rPr>
        <w:t>换至</w:t>
      </w:r>
      <w:r w:rsidR="005A4755">
        <w:rPr>
          <w:rFonts w:cs="Arial" w:hint="eastAsia"/>
          <w:bCs/>
          <w:i/>
          <w:iCs/>
          <w:lang w:val="en-GB"/>
        </w:rPr>
        <w:t>ansible</w:t>
      </w:r>
      <w:r w:rsidRPr="00445623">
        <w:rPr>
          <w:rFonts w:cs="Arial" w:hint="eastAsia"/>
          <w:bCs/>
          <w:i/>
          <w:iCs/>
        </w:rPr>
        <w:t>服务器执行</w:t>
      </w:r>
    </w:p>
    <w:p w14:paraId="048BDAA6" w14:textId="77777777" w:rsidR="00D55A4A" w:rsidRPr="00445623" w:rsidRDefault="00D55A4A" w:rsidP="00D55A4A">
      <w:pPr>
        <w:pStyle w:val="ad"/>
      </w:pPr>
      <w:r w:rsidRPr="00445623">
        <w:t>cd /opt/growing-ansible</w:t>
      </w:r>
    </w:p>
    <w:p w14:paraId="044FBEE4" w14:textId="772F0326" w:rsidR="00D55A4A" w:rsidRDefault="00D55A4A" w:rsidP="00D55A4A">
      <w:pPr>
        <w:pStyle w:val="ad"/>
        <w:rPr>
          <w:rStyle w:val="af8"/>
        </w:rPr>
      </w:pPr>
      <w:r w:rsidRPr="00F91A33">
        <w:rPr>
          <w:rStyle w:val="af8"/>
        </w:rPr>
        <w:t>ansible-playbook -i inventories/</w:t>
      </w:r>
      <w:r w:rsidR="0075648B">
        <w:rPr>
          <w:rStyle w:val="af8"/>
        </w:rPr>
        <w:t>project_name</w:t>
      </w:r>
      <w:r w:rsidRPr="00F91A33">
        <w:rPr>
          <w:rStyle w:val="af8"/>
        </w:rPr>
        <w:t>/hosts tool-scripts/</w:t>
      </w:r>
      <w:r>
        <w:rPr>
          <w:rStyle w:val="af8"/>
        </w:rPr>
        <w:t>stop</w:t>
      </w:r>
      <w:r w:rsidRPr="00F91A33">
        <w:rPr>
          <w:rStyle w:val="af8"/>
        </w:rPr>
        <w:t>-</w:t>
      </w:r>
      <w:r>
        <w:rPr>
          <w:rStyle w:val="af8"/>
          <w:rFonts w:hint="eastAsia"/>
        </w:rPr>
        <w:t>zookeeper</w:t>
      </w:r>
      <w:r w:rsidRPr="00F91A33">
        <w:rPr>
          <w:rStyle w:val="af8"/>
        </w:rPr>
        <w:t>.yml</w:t>
      </w:r>
    </w:p>
    <w:p w14:paraId="025AE73B" w14:textId="77777777" w:rsidR="00D55A4A" w:rsidRDefault="00D55A4A" w:rsidP="00D55A4A">
      <w:pPr>
        <w:rPr>
          <w:rStyle w:val="af8"/>
        </w:rPr>
      </w:pPr>
    </w:p>
    <w:p w14:paraId="746570F6" w14:textId="77777777" w:rsidR="00D55A4A" w:rsidRDefault="00D55A4A" w:rsidP="00D55A4A">
      <w:pPr>
        <w:rPr>
          <w:rStyle w:val="af8"/>
        </w:rPr>
      </w:pPr>
      <w:r>
        <w:rPr>
          <w:rStyle w:val="af8"/>
          <w:rFonts w:hint="eastAsia"/>
        </w:rPr>
        <w:t>单机启动：</w:t>
      </w:r>
    </w:p>
    <w:p w14:paraId="72AB85DA" w14:textId="77777777" w:rsidR="00D55A4A" w:rsidRDefault="00D55A4A" w:rsidP="00D55A4A">
      <w:pPr>
        <w:rPr>
          <w:rStyle w:val="af8"/>
        </w:rPr>
      </w:pPr>
      <w:r>
        <w:rPr>
          <w:rStyle w:val="af8"/>
          <w:rFonts w:hint="eastAsia"/>
        </w:rPr>
        <w:t>需要切换</w:t>
      </w:r>
      <w:r>
        <w:rPr>
          <w:rStyle w:val="af8"/>
          <w:rFonts w:hint="eastAsia"/>
        </w:rPr>
        <w:t>zookeeper</w:t>
      </w:r>
      <w:r>
        <w:rPr>
          <w:rStyle w:val="af8"/>
          <w:rFonts w:hint="eastAsia"/>
        </w:rPr>
        <w:t>服务器</w:t>
      </w:r>
    </w:p>
    <w:p w14:paraId="393AF01C" w14:textId="77777777" w:rsidR="00D55A4A" w:rsidRDefault="00D55A4A" w:rsidP="00D55A4A">
      <w:pPr>
        <w:pStyle w:val="ad"/>
      </w:pPr>
      <w:r>
        <w:rPr>
          <w:rStyle w:val="af8"/>
        </w:rPr>
        <w:t>/apps/svr</w:t>
      </w:r>
      <w:r w:rsidRPr="00103364">
        <w:rPr>
          <w:rStyle w:val="af8"/>
        </w:rPr>
        <w:t>/zookeeper/bin/zkServer.sh start</w:t>
      </w:r>
    </w:p>
    <w:p w14:paraId="74838D43" w14:textId="77777777" w:rsidR="00D55A4A" w:rsidRPr="00D55A4A" w:rsidRDefault="00D55A4A" w:rsidP="00D55A4A">
      <w:pPr>
        <w:rPr>
          <w:lang w:val="en-GB"/>
        </w:rPr>
      </w:pPr>
    </w:p>
    <w:p w14:paraId="3C848514" w14:textId="77777777" w:rsidR="004B77DF" w:rsidRDefault="004B77DF" w:rsidP="004B77DF">
      <w:pPr>
        <w:rPr>
          <w:lang w:val="en-GB"/>
        </w:rPr>
      </w:pPr>
    </w:p>
    <w:p w14:paraId="251A3C03" w14:textId="42C76205" w:rsidR="00D55A4A" w:rsidRDefault="00D55A4A" w:rsidP="00D55A4A">
      <w:pPr>
        <w:pStyle w:val="20"/>
        <w:rPr>
          <w:lang w:val="en-GB"/>
        </w:rPr>
      </w:pPr>
      <w:bookmarkStart w:id="95" w:name="_Toc513455814"/>
      <w:r>
        <w:rPr>
          <w:rFonts w:hint="eastAsia"/>
          <w:lang w:val="en-GB"/>
        </w:rPr>
        <w:t>postgres</w:t>
      </w:r>
      <w:r>
        <w:rPr>
          <w:rFonts w:hint="eastAsia"/>
          <w:lang w:val="en-GB"/>
        </w:rPr>
        <w:t>数据库</w:t>
      </w:r>
      <w:bookmarkEnd w:id="95"/>
    </w:p>
    <w:p w14:paraId="760821AB" w14:textId="3100A4BE" w:rsidR="00D55A4A" w:rsidRDefault="00D55A4A" w:rsidP="00D55A4A">
      <w:pPr>
        <w:pStyle w:val="3"/>
        <w:rPr>
          <w:lang w:val="en-GB"/>
        </w:rPr>
      </w:pPr>
      <w:bookmarkStart w:id="96" w:name="_Toc513455815"/>
      <w:r>
        <w:rPr>
          <w:rFonts w:hint="eastAsia"/>
          <w:lang w:val="en-GB"/>
        </w:rPr>
        <w:t>介绍</w:t>
      </w:r>
      <w:bookmarkEnd w:id="96"/>
    </w:p>
    <w:p w14:paraId="7E7FFD1C" w14:textId="77777777" w:rsidR="00D55A4A" w:rsidRDefault="00D55A4A" w:rsidP="00D55A4A">
      <w:r>
        <w:rPr>
          <w:rFonts w:hint="eastAsia"/>
        </w:rPr>
        <w:t>服务：</w:t>
      </w:r>
      <w:r>
        <w:rPr>
          <w:rFonts w:hint="eastAsia"/>
        </w:rPr>
        <w:t>postgres</w:t>
      </w:r>
    </w:p>
    <w:p w14:paraId="0F1E20EC" w14:textId="77777777" w:rsidR="00D55A4A" w:rsidRDefault="00D55A4A" w:rsidP="00D55A4A">
      <w:r>
        <w:rPr>
          <w:rFonts w:hint="eastAsia"/>
        </w:rPr>
        <w:t>介绍：存放</w:t>
      </w:r>
      <w:r>
        <w:rPr>
          <w:rFonts w:hint="eastAsia"/>
        </w:rPr>
        <w:t>GIO</w:t>
      </w:r>
      <w:r>
        <w:rPr>
          <w:rFonts w:hint="eastAsia"/>
        </w:rPr>
        <w:t>系统的数据</w:t>
      </w:r>
      <w:r>
        <w:rPr>
          <w:rFonts w:hint="eastAsia"/>
        </w:rPr>
        <w:t xml:space="preserve"> </w:t>
      </w:r>
    </w:p>
    <w:p w14:paraId="00BCDE2D" w14:textId="77777777" w:rsidR="00D55A4A" w:rsidRPr="00D55A4A" w:rsidRDefault="00D55A4A" w:rsidP="00D55A4A">
      <w:pPr>
        <w:rPr>
          <w:lang w:val="en-GB"/>
        </w:rPr>
      </w:pPr>
    </w:p>
    <w:p w14:paraId="42F21221" w14:textId="67C5FB53" w:rsidR="004B77DF" w:rsidRDefault="00D55A4A" w:rsidP="00D55A4A">
      <w:pPr>
        <w:pStyle w:val="3"/>
        <w:rPr>
          <w:lang w:val="en-GB"/>
        </w:rPr>
      </w:pPr>
      <w:bookmarkStart w:id="97" w:name="_Toc513455816"/>
      <w:r>
        <w:rPr>
          <w:rFonts w:hint="eastAsia"/>
          <w:lang w:val="en-GB"/>
        </w:rPr>
        <w:t>服务状态</w:t>
      </w:r>
      <w:bookmarkEnd w:id="97"/>
    </w:p>
    <w:p w14:paraId="512642B5" w14:textId="77777777" w:rsidR="00D55A4A" w:rsidRDefault="00D55A4A" w:rsidP="00D55A4A">
      <w:r>
        <w:rPr>
          <w:rFonts w:hint="eastAsia"/>
        </w:rPr>
        <w:t>命令：</w:t>
      </w:r>
    </w:p>
    <w:p w14:paraId="43DA0DAB" w14:textId="15A7474D" w:rsidR="00D55A4A" w:rsidRDefault="00D55A4A" w:rsidP="00D55A4A">
      <w:pPr>
        <w:rPr>
          <w:rStyle w:val="af8"/>
        </w:rPr>
      </w:pPr>
      <w:r>
        <w:rPr>
          <w:rStyle w:val="af8"/>
          <w:rFonts w:hint="eastAsia"/>
        </w:rPr>
        <w:t>切换至</w:t>
      </w:r>
      <w:r w:rsidR="005A4755">
        <w:rPr>
          <w:rStyle w:val="af8"/>
          <w:rFonts w:hint="eastAsia"/>
        </w:rPr>
        <w:t>postgres</w:t>
      </w:r>
      <w:r>
        <w:rPr>
          <w:rStyle w:val="af8"/>
          <w:rFonts w:hint="eastAsia"/>
        </w:rPr>
        <w:t>服务器</w:t>
      </w:r>
    </w:p>
    <w:p w14:paraId="1F4B32E3" w14:textId="77777777" w:rsidR="00D55A4A" w:rsidRPr="00AA6352" w:rsidRDefault="00D55A4A" w:rsidP="00D55A4A">
      <w:pPr>
        <w:pStyle w:val="ad"/>
        <w:rPr>
          <w:rStyle w:val="af8"/>
        </w:rPr>
      </w:pPr>
      <w:r>
        <w:rPr>
          <w:rStyle w:val="af8"/>
        </w:rPr>
        <w:t xml:space="preserve">ps –ef|grep postgres </w:t>
      </w:r>
      <w:r>
        <w:rPr>
          <w:rStyle w:val="af8"/>
          <w:rFonts w:hint="eastAsia"/>
        </w:rPr>
        <w:t>查看进程是否存在</w:t>
      </w:r>
    </w:p>
    <w:p w14:paraId="314782F5" w14:textId="77777777" w:rsidR="00D55A4A" w:rsidRPr="00D55A4A" w:rsidRDefault="00D55A4A" w:rsidP="00D55A4A">
      <w:pPr>
        <w:rPr>
          <w:lang w:val="en-GB"/>
        </w:rPr>
      </w:pPr>
    </w:p>
    <w:p w14:paraId="5A784965" w14:textId="787E7B56" w:rsidR="004B77DF" w:rsidRDefault="00D55A4A" w:rsidP="00D55A4A">
      <w:pPr>
        <w:pStyle w:val="3"/>
      </w:pPr>
      <w:bookmarkStart w:id="98" w:name="_Toc513455817"/>
      <w:r>
        <w:rPr>
          <w:rFonts w:hint="eastAsia"/>
        </w:rPr>
        <w:lastRenderedPageBreak/>
        <w:t>postgres</w:t>
      </w:r>
      <w:r>
        <w:rPr>
          <w:rFonts w:hint="eastAsia"/>
        </w:rPr>
        <w:t>启动地址</w:t>
      </w:r>
      <w:bookmarkEnd w:id="98"/>
    </w:p>
    <w:p w14:paraId="567E8783" w14:textId="77777777" w:rsidR="00D55A4A" w:rsidRPr="00AA6352" w:rsidRDefault="00D55A4A" w:rsidP="00D55A4A">
      <w:pPr>
        <w:rPr>
          <w:rFonts w:cs="Arial"/>
          <w:b/>
          <w:bCs/>
          <w:i/>
          <w:iCs/>
          <w:lang w:val="en-GB"/>
        </w:rPr>
      </w:pPr>
      <w:r w:rsidRPr="00AA6352">
        <w:rPr>
          <w:rFonts w:cs="Arial" w:hint="eastAsia"/>
          <w:b/>
          <w:bCs/>
          <w:i/>
          <w:iCs/>
          <w:lang w:val="en-GB"/>
        </w:rPr>
        <w:t>启动：</w:t>
      </w:r>
    </w:p>
    <w:p w14:paraId="4F217DF6" w14:textId="07AFF371" w:rsidR="00D55A4A" w:rsidRPr="00AA6352" w:rsidRDefault="00D55A4A" w:rsidP="00D55A4A">
      <w:pPr>
        <w:rPr>
          <w:rFonts w:cs="Arial"/>
          <w:bCs/>
          <w:i/>
          <w:iCs/>
        </w:rPr>
      </w:pPr>
      <w:r w:rsidRPr="00AA6352">
        <w:rPr>
          <w:rFonts w:cs="Arial" w:hint="eastAsia"/>
          <w:b/>
          <w:bCs/>
          <w:i/>
          <w:iCs/>
          <w:lang w:val="en-GB"/>
        </w:rPr>
        <w:t>切</w:t>
      </w:r>
      <w:r w:rsidRPr="00AA6352">
        <w:rPr>
          <w:rFonts w:cs="Arial" w:hint="eastAsia"/>
          <w:bCs/>
          <w:i/>
          <w:iCs/>
          <w:lang w:val="en-GB"/>
        </w:rPr>
        <w:t>换至</w:t>
      </w:r>
      <w:r w:rsidR="005A4755">
        <w:rPr>
          <w:rFonts w:cs="Arial" w:hint="eastAsia"/>
          <w:bCs/>
          <w:i/>
          <w:iCs/>
          <w:lang w:val="en-GB"/>
        </w:rPr>
        <w:t>postgres</w:t>
      </w:r>
      <w:r w:rsidRPr="00AA6352">
        <w:rPr>
          <w:rFonts w:cs="Arial" w:hint="eastAsia"/>
          <w:bCs/>
          <w:i/>
          <w:iCs/>
        </w:rPr>
        <w:t>服务器执行</w:t>
      </w:r>
    </w:p>
    <w:p w14:paraId="52EA2A3F" w14:textId="77777777" w:rsidR="00D55A4A" w:rsidRPr="00AA6352" w:rsidRDefault="00D55A4A" w:rsidP="00D55A4A">
      <w:pPr>
        <w:pStyle w:val="ad"/>
      </w:pPr>
      <w:r w:rsidRPr="00AA6352">
        <w:t xml:space="preserve">systemctl start </w:t>
      </w:r>
      <w:r w:rsidRPr="00AA6352">
        <w:rPr>
          <w:rFonts w:hint="eastAsia"/>
        </w:rPr>
        <w:t>postgres</w:t>
      </w:r>
      <w:r w:rsidRPr="00AA6352">
        <w:t>-9.5</w:t>
      </w:r>
    </w:p>
    <w:p w14:paraId="7C639198" w14:textId="77777777" w:rsidR="00D55A4A" w:rsidRPr="00AA6352" w:rsidRDefault="00D55A4A" w:rsidP="00D55A4A">
      <w:pPr>
        <w:rPr>
          <w:i/>
        </w:rPr>
      </w:pPr>
    </w:p>
    <w:p w14:paraId="12D564D7" w14:textId="77777777" w:rsidR="00D55A4A" w:rsidRPr="00AA6352" w:rsidRDefault="00D55A4A" w:rsidP="00D55A4A">
      <w:pPr>
        <w:rPr>
          <w:i/>
        </w:rPr>
      </w:pPr>
      <w:r w:rsidRPr="00AA6352">
        <w:rPr>
          <w:rFonts w:hint="eastAsia"/>
          <w:i/>
        </w:rPr>
        <w:t>关闭：</w:t>
      </w:r>
    </w:p>
    <w:p w14:paraId="1F8A3FE2" w14:textId="15F9A32D" w:rsidR="00D55A4A" w:rsidRPr="00AA6352" w:rsidRDefault="00D55A4A" w:rsidP="00D55A4A">
      <w:pPr>
        <w:rPr>
          <w:rFonts w:cs="Arial"/>
          <w:bCs/>
          <w:i/>
          <w:iCs/>
        </w:rPr>
      </w:pPr>
      <w:r w:rsidRPr="00AA6352">
        <w:rPr>
          <w:rFonts w:cs="Arial" w:hint="eastAsia"/>
          <w:b/>
          <w:bCs/>
          <w:i/>
          <w:iCs/>
          <w:lang w:val="en-GB"/>
        </w:rPr>
        <w:t>切</w:t>
      </w:r>
      <w:r w:rsidRPr="00AA6352">
        <w:rPr>
          <w:rFonts w:cs="Arial" w:hint="eastAsia"/>
          <w:bCs/>
          <w:i/>
          <w:iCs/>
          <w:lang w:val="en-GB"/>
        </w:rPr>
        <w:t>换至</w:t>
      </w:r>
      <w:r w:rsidR="005A4755">
        <w:rPr>
          <w:rFonts w:cs="Arial" w:hint="eastAsia"/>
          <w:bCs/>
          <w:i/>
          <w:iCs/>
          <w:lang w:val="en-GB"/>
        </w:rPr>
        <w:t>postgres</w:t>
      </w:r>
      <w:r w:rsidRPr="00AA6352">
        <w:rPr>
          <w:rFonts w:cs="Arial" w:hint="eastAsia"/>
          <w:bCs/>
          <w:i/>
          <w:iCs/>
        </w:rPr>
        <w:t>服务器执行</w:t>
      </w:r>
    </w:p>
    <w:p w14:paraId="15C18849" w14:textId="77777777" w:rsidR="00D55A4A" w:rsidRPr="00AA6352" w:rsidRDefault="00D55A4A" w:rsidP="00D55A4A">
      <w:pPr>
        <w:pStyle w:val="ad"/>
      </w:pPr>
      <w:r w:rsidRPr="00AA6352">
        <w:t xml:space="preserve">systemctl stop </w:t>
      </w:r>
      <w:r w:rsidRPr="00AA6352">
        <w:rPr>
          <w:rFonts w:hint="eastAsia"/>
        </w:rPr>
        <w:t>postgres</w:t>
      </w:r>
      <w:r w:rsidRPr="00AA6352">
        <w:t>-9.5</w:t>
      </w:r>
    </w:p>
    <w:p w14:paraId="274E7A52" w14:textId="77777777" w:rsidR="00D55A4A" w:rsidRDefault="00D55A4A" w:rsidP="00D55A4A"/>
    <w:p w14:paraId="5F134850" w14:textId="2A196AC5" w:rsidR="001C0F53" w:rsidRPr="001C0F53" w:rsidRDefault="00D55A4A" w:rsidP="001C0F53">
      <w:pPr>
        <w:pStyle w:val="3"/>
      </w:pPr>
      <w:bookmarkStart w:id="99" w:name="_Toc513455818"/>
      <w:r>
        <w:rPr>
          <w:rFonts w:hint="eastAsia"/>
        </w:rPr>
        <w:t>postgres</w:t>
      </w:r>
      <w:r>
        <w:rPr>
          <w:rFonts w:hint="eastAsia"/>
        </w:rPr>
        <w:t>基本操作</w:t>
      </w:r>
      <w:bookmarkEnd w:id="99"/>
    </w:p>
    <w:p w14:paraId="70E31052" w14:textId="66FA11EB" w:rsidR="00D55A4A" w:rsidRPr="00D55A4A" w:rsidRDefault="00D55A4A" w:rsidP="00D55A4A">
      <w:pPr>
        <w:pStyle w:val="ad"/>
      </w:pPr>
      <w:r w:rsidRPr="00F75EA7">
        <w:t>psql</w:t>
      </w:r>
      <w:r>
        <w:rPr>
          <w:rFonts w:hint="eastAsia"/>
        </w:rPr>
        <w:t xml:space="preserve"> </w:t>
      </w:r>
      <w:r>
        <w:t xml:space="preserve">-U apps -d  growing ## </w:t>
      </w:r>
      <w:r>
        <w:rPr>
          <w:rFonts w:hint="eastAsia"/>
        </w:rPr>
        <w:t>使用apps用户进入growing的数据库</w:t>
      </w:r>
    </w:p>
    <w:p w14:paraId="4A6296D4" w14:textId="77777777" w:rsidR="0015590C" w:rsidRDefault="0015590C" w:rsidP="0015590C"/>
    <w:p w14:paraId="327D9161" w14:textId="77777777" w:rsidR="00D55A4A" w:rsidRDefault="00D55A4A" w:rsidP="001C0F53">
      <w:pPr>
        <w:pStyle w:val="4"/>
      </w:pPr>
      <w:r>
        <w:rPr>
          <w:rFonts w:hint="eastAsia"/>
        </w:rPr>
        <w:t>在界面添加角色等按钮，修改项目为商业版</w:t>
      </w:r>
    </w:p>
    <w:p w14:paraId="163F09DC" w14:textId="77777777" w:rsidR="00D55A4A" w:rsidRDefault="00D55A4A" w:rsidP="00D55A4A">
      <w:pPr>
        <w:pStyle w:val="ad"/>
      </w:pPr>
      <w:r>
        <w:t>insert into contracts(id,project_id,project_version_id,is_active,created_at,updated_at,start_date) values(3,5,3,'t','2017-12-12 00:00:07.767','2017-12-12 00:00:07.767','2016-10-14');</w:t>
      </w:r>
    </w:p>
    <w:p w14:paraId="0B6A0BAD" w14:textId="77777777" w:rsidR="00D55A4A" w:rsidRDefault="00D55A4A" w:rsidP="00D55A4A"/>
    <w:p w14:paraId="7E4E9BA6" w14:textId="77777777" w:rsidR="00D55A4A" w:rsidRDefault="00D55A4A" w:rsidP="00D55A4A"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设置新的</w:t>
      </w:r>
      <w:r>
        <w:rPr>
          <w:rFonts w:hint="eastAsia"/>
        </w:rPr>
        <w:t>id</w:t>
      </w:r>
    </w:p>
    <w:p w14:paraId="28B62B2A" w14:textId="77777777" w:rsidR="00D55A4A" w:rsidRDefault="00D55A4A" w:rsidP="00D55A4A">
      <w:r>
        <w:rPr>
          <w:rFonts w:hint="eastAsia"/>
        </w:rPr>
        <w:t>project_id</w:t>
      </w:r>
      <w:r>
        <w:rPr>
          <w:rFonts w:hint="eastAsia"/>
        </w:rPr>
        <w:t>：找出需要关联的项目（</w:t>
      </w:r>
      <w:r>
        <w:rPr>
          <w:rFonts w:hint="eastAsia"/>
        </w:rPr>
        <w:t>projects</w:t>
      </w:r>
      <w:r>
        <w:rPr>
          <w:rFonts w:hint="eastAsia"/>
        </w:rPr>
        <w:t>表里有）</w:t>
      </w:r>
    </w:p>
    <w:p w14:paraId="6FA2A779" w14:textId="77777777" w:rsidR="00D55A4A" w:rsidRDefault="00D55A4A" w:rsidP="00D55A4A">
      <w:r>
        <w:rPr>
          <w:rFonts w:hint="eastAsia"/>
        </w:rPr>
        <w:t>project_version_id</w:t>
      </w:r>
      <w:r>
        <w:rPr>
          <w:rFonts w:hint="eastAsia"/>
        </w:rPr>
        <w:t>：找出商业版的</w:t>
      </w:r>
      <w:r>
        <w:rPr>
          <w:rFonts w:hint="eastAsia"/>
        </w:rPr>
        <w:t>id</w:t>
      </w:r>
      <w:r>
        <w:rPr>
          <w:rFonts w:hint="eastAsia"/>
        </w:rPr>
        <w:t>信息（</w:t>
      </w:r>
      <w:r>
        <w:rPr>
          <w:rFonts w:hint="eastAsia"/>
        </w:rPr>
        <w:t>project_versions</w:t>
      </w:r>
      <w:r>
        <w:rPr>
          <w:rFonts w:hint="eastAsia"/>
        </w:rPr>
        <w:t>表里有）</w:t>
      </w:r>
    </w:p>
    <w:p w14:paraId="4DFFB628" w14:textId="77777777" w:rsidR="00D55A4A" w:rsidRDefault="00D55A4A" w:rsidP="00D55A4A">
      <w:r>
        <w:rPr>
          <w:rFonts w:hint="eastAsia"/>
        </w:rPr>
        <w:t>is_active</w:t>
      </w:r>
      <w:r>
        <w:rPr>
          <w:rFonts w:hint="eastAsia"/>
        </w:rPr>
        <w:t>：是否激活，为</w:t>
      </w:r>
      <w:r>
        <w:rPr>
          <w:rFonts w:hint="eastAsia"/>
        </w:rPr>
        <w:t>t</w:t>
      </w:r>
    </w:p>
    <w:p w14:paraId="65FBF744" w14:textId="77777777" w:rsidR="00D55A4A" w:rsidRDefault="00D55A4A" w:rsidP="00D55A4A">
      <w:r>
        <w:rPr>
          <w:rFonts w:hint="eastAsia"/>
        </w:rPr>
        <w:t>created_at</w:t>
      </w:r>
      <w:r>
        <w:rPr>
          <w:rFonts w:hint="eastAsia"/>
        </w:rPr>
        <w:t>：创建时间，</w:t>
      </w:r>
    </w:p>
    <w:p w14:paraId="0E49EAA3" w14:textId="77777777" w:rsidR="00D55A4A" w:rsidRDefault="00D55A4A" w:rsidP="00D55A4A">
      <w:r>
        <w:rPr>
          <w:rFonts w:hint="eastAsia"/>
        </w:rPr>
        <w:t>updated_at</w:t>
      </w:r>
      <w:r>
        <w:rPr>
          <w:rFonts w:hint="eastAsia"/>
        </w:rPr>
        <w:t>：更新时间</w:t>
      </w:r>
    </w:p>
    <w:p w14:paraId="44BB1727" w14:textId="77777777" w:rsidR="00D55A4A" w:rsidRDefault="00D55A4A" w:rsidP="00D55A4A">
      <w:r>
        <w:rPr>
          <w:rFonts w:hint="eastAsia"/>
        </w:rPr>
        <w:t>start_date</w:t>
      </w:r>
      <w:r>
        <w:rPr>
          <w:rFonts w:hint="eastAsia"/>
        </w:rPr>
        <w:t>：开始时间</w:t>
      </w:r>
    </w:p>
    <w:p w14:paraId="4845C453" w14:textId="4DA93F2C" w:rsidR="004B77DF" w:rsidRDefault="00D55A4A" w:rsidP="00D55A4A">
      <w:pPr>
        <w:pStyle w:val="10"/>
      </w:pPr>
      <w:r>
        <w:rPr>
          <w:rFonts w:hint="eastAsia"/>
        </w:rPr>
        <w:t>基本增删改查可以参考官网链接</w:t>
      </w:r>
    </w:p>
    <w:p w14:paraId="1BD1ACCD" w14:textId="77777777" w:rsidR="001C0F53" w:rsidRDefault="001C0F53" w:rsidP="001C0F53">
      <w:pPr>
        <w:pStyle w:val="10"/>
        <w:numPr>
          <w:ilvl w:val="0"/>
          <w:numId w:val="0"/>
        </w:numPr>
        <w:ind w:left="420" w:hanging="420"/>
      </w:pPr>
    </w:p>
    <w:p w14:paraId="55DEF536" w14:textId="7D6C5FD4" w:rsidR="001C0F53" w:rsidRDefault="001C0F53" w:rsidP="001C0F53">
      <w:pPr>
        <w:pStyle w:val="4"/>
      </w:pPr>
      <w:r>
        <w:rPr>
          <w:rFonts w:hint="eastAsia"/>
        </w:rPr>
        <w:t>查看所有的项目</w:t>
      </w:r>
    </w:p>
    <w:p w14:paraId="41A55508" w14:textId="431267F5" w:rsidR="001C0F53" w:rsidRDefault="001C0F53" w:rsidP="001C0F53">
      <w:pPr>
        <w:pStyle w:val="ad"/>
      </w:pPr>
      <w:r>
        <w:rPr>
          <w:rFonts w:hint="eastAsia"/>
        </w:rPr>
        <w:t>select</w:t>
      </w:r>
      <w:r>
        <w:t xml:space="preserve"> name,keyid from projects;</w:t>
      </w:r>
    </w:p>
    <w:p w14:paraId="02F66F24" w14:textId="77777777" w:rsidR="001C0F53" w:rsidRDefault="001C0F53" w:rsidP="001C0F53"/>
    <w:p w14:paraId="342AFE78" w14:textId="06445215" w:rsidR="001C0F53" w:rsidRDefault="001C0F53" w:rsidP="001C0F53">
      <w:pPr>
        <w:pStyle w:val="4"/>
      </w:pPr>
      <w:r>
        <w:rPr>
          <w:rFonts w:hint="eastAsia"/>
        </w:rPr>
        <w:t>修改用户的密码</w:t>
      </w:r>
    </w:p>
    <w:p w14:paraId="060D91E0" w14:textId="5D8E4B97" w:rsidR="001C0F53" w:rsidRDefault="001C0F53" w:rsidP="001C0F53">
      <w:r>
        <w:rPr>
          <w:rFonts w:hint="eastAsia"/>
        </w:rPr>
        <w:t>切换至</w:t>
      </w:r>
      <w:r>
        <w:t>growing_account</w:t>
      </w:r>
      <w:r>
        <w:rPr>
          <w:rFonts w:hint="eastAsia"/>
        </w:rPr>
        <w:t>s</w:t>
      </w:r>
      <w:r>
        <w:rPr>
          <w:rFonts w:hint="eastAsia"/>
        </w:rPr>
        <w:t>库</w:t>
      </w:r>
    </w:p>
    <w:p w14:paraId="36F6BA5F" w14:textId="7E086B50" w:rsidR="001C0F53" w:rsidRDefault="001C0F53" w:rsidP="001C0F53">
      <w:pPr>
        <w:pStyle w:val="ad"/>
      </w:pPr>
      <w:r>
        <w:t>\c growing_account</w:t>
      </w:r>
      <w:r>
        <w:rPr>
          <w:rFonts w:hint="eastAsia"/>
        </w:rPr>
        <w:t>s</w:t>
      </w:r>
    </w:p>
    <w:p w14:paraId="2409D18D" w14:textId="3E72333A" w:rsidR="001C0F53" w:rsidRDefault="001C0F53" w:rsidP="001C0F53">
      <w:pPr>
        <w:pStyle w:val="ad"/>
      </w:pPr>
      <w:r>
        <w:t>update accounts set password_digest</w:t>
      </w:r>
      <w:r w:rsidR="00274477">
        <w:rPr>
          <w:rFonts w:hint="eastAsia"/>
        </w:rPr>
        <w:t>=</w:t>
      </w:r>
      <w:r w:rsidR="00274477">
        <w:t>’password’</w:t>
      </w:r>
      <w:r>
        <w:t xml:space="preserve"> where id = ‘</w:t>
      </w:r>
      <w:r>
        <w:rPr>
          <w:rFonts w:hint="eastAsia"/>
        </w:rPr>
        <w:t>需要修改用户名的user</w:t>
      </w:r>
      <w:r>
        <w:t>_</w:t>
      </w:r>
      <w:r>
        <w:rPr>
          <w:rFonts w:hint="eastAsia"/>
        </w:rPr>
        <w:t>id</w:t>
      </w:r>
      <w:r>
        <w:t>’;</w:t>
      </w:r>
    </w:p>
    <w:p w14:paraId="6571F00E" w14:textId="77777777" w:rsidR="001C0F53" w:rsidRDefault="001C0F53" w:rsidP="001C0F53">
      <w:pPr>
        <w:pStyle w:val="10"/>
        <w:numPr>
          <w:ilvl w:val="0"/>
          <w:numId w:val="0"/>
        </w:numPr>
      </w:pPr>
    </w:p>
    <w:p w14:paraId="70E95F9C" w14:textId="77777777" w:rsidR="00D55A4A" w:rsidRDefault="00D55A4A" w:rsidP="00D55A4A">
      <w:pPr>
        <w:pStyle w:val="10"/>
        <w:numPr>
          <w:ilvl w:val="0"/>
          <w:numId w:val="0"/>
        </w:numPr>
      </w:pPr>
    </w:p>
    <w:p w14:paraId="12D96CE1" w14:textId="60257DC4" w:rsidR="00D55A4A" w:rsidRDefault="00D55A4A" w:rsidP="00D55A4A">
      <w:pPr>
        <w:pStyle w:val="20"/>
      </w:pPr>
      <w:bookmarkStart w:id="100" w:name="_Toc513455819"/>
      <w:r>
        <w:rPr>
          <w:rFonts w:hint="eastAsia"/>
        </w:rPr>
        <w:lastRenderedPageBreak/>
        <w:t>redis</w:t>
      </w:r>
      <w:r>
        <w:rPr>
          <w:rFonts w:hint="eastAsia"/>
        </w:rPr>
        <w:t>服务</w:t>
      </w:r>
      <w:bookmarkEnd w:id="100"/>
    </w:p>
    <w:p w14:paraId="1956A5A4" w14:textId="34D7078C" w:rsidR="00D55A4A" w:rsidRDefault="00D55A4A" w:rsidP="00D55A4A">
      <w:pPr>
        <w:pStyle w:val="3"/>
      </w:pPr>
      <w:bookmarkStart w:id="101" w:name="_Toc513455820"/>
      <w:r>
        <w:rPr>
          <w:rFonts w:hint="eastAsia"/>
        </w:rPr>
        <w:t>介绍</w:t>
      </w:r>
      <w:bookmarkEnd w:id="101"/>
    </w:p>
    <w:p w14:paraId="2AB8768A" w14:textId="77777777" w:rsidR="00D55A4A" w:rsidRDefault="00D55A4A" w:rsidP="00D55A4A">
      <w:r>
        <w:rPr>
          <w:rFonts w:hint="eastAsia"/>
        </w:rPr>
        <w:t>服务：</w:t>
      </w:r>
      <w:r>
        <w:rPr>
          <w:rFonts w:hint="eastAsia"/>
        </w:rPr>
        <w:t>redis</w:t>
      </w:r>
    </w:p>
    <w:p w14:paraId="01A85F88" w14:textId="77777777" w:rsidR="00D55A4A" w:rsidRDefault="00D55A4A" w:rsidP="00D55A4A">
      <w:r>
        <w:rPr>
          <w:rFonts w:hint="eastAsia"/>
        </w:rPr>
        <w:t>介绍：缓存服务</w:t>
      </w:r>
    </w:p>
    <w:p w14:paraId="38496864" w14:textId="77777777" w:rsidR="00D55A4A" w:rsidRDefault="00D55A4A" w:rsidP="00D55A4A"/>
    <w:p w14:paraId="60597DDC" w14:textId="4774620E" w:rsidR="00D55A4A" w:rsidRDefault="00D55A4A" w:rsidP="00D55A4A">
      <w:pPr>
        <w:pStyle w:val="3"/>
      </w:pPr>
      <w:bookmarkStart w:id="102" w:name="_Toc513455821"/>
      <w:r>
        <w:rPr>
          <w:rFonts w:hint="eastAsia"/>
        </w:rPr>
        <w:t>状态：</w:t>
      </w:r>
      <w:bookmarkEnd w:id="102"/>
    </w:p>
    <w:p w14:paraId="671AD4D9" w14:textId="2F6ED469" w:rsidR="00D55A4A" w:rsidRPr="00D55A4A" w:rsidRDefault="00D55A4A" w:rsidP="00D55A4A">
      <w:r>
        <w:rPr>
          <w:rFonts w:hint="eastAsia"/>
          <w:lang w:val="en-GB"/>
        </w:rPr>
        <w:t>打开</w:t>
      </w:r>
      <w:r>
        <w:rPr>
          <w:rFonts w:hint="eastAsia"/>
          <w:lang w:val="en-GB"/>
        </w:rPr>
        <w:t>marathon</w:t>
      </w:r>
      <w:r>
        <w:rPr>
          <w:rFonts w:hint="eastAsia"/>
          <w:lang w:val="en-GB"/>
        </w:rPr>
        <w:t>界面就可以看到</w:t>
      </w:r>
      <w:r>
        <w:rPr>
          <w:rFonts w:hint="eastAsia"/>
          <w:lang w:val="en-GB"/>
        </w:rPr>
        <w:t>redis</w:t>
      </w:r>
    </w:p>
    <w:p w14:paraId="56E29D8F" w14:textId="41977B1A" w:rsidR="00D55A4A" w:rsidRPr="00D55A4A" w:rsidRDefault="00D55A4A" w:rsidP="00D55A4A">
      <w:r w:rsidRPr="00B049EE">
        <w:rPr>
          <w:noProof/>
        </w:rPr>
        <w:drawing>
          <wp:inline distT="0" distB="0" distL="0" distR="0" wp14:anchorId="6B5A7DA4" wp14:editId="0992FDAF">
            <wp:extent cx="6296660" cy="24949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88DB" w14:textId="77777777" w:rsidR="004B77DF" w:rsidRDefault="004B77DF" w:rsidP="0015590C"/>
    <w:p w14:paraId="6AD17D0B" w14:textId="77777777" w:rsidR="00D55A4A" w:rsidRDefault="00D55A4A" w:rsidP="00D55A4A">
      <w:r>
        <w:rPr>
          <w:rFonts w:hint="eastAsia"/>
        </w:rPr>
        <w:t>status</w:t>
      </w:r>
      <w:r>
        <w:rPr>
          <w:rFonts w:hint="eastAsia"/>
        </w:rPr>
        <w:t>显示</w:t>
      </w:r>
      <w:r>
        <w:rPr>
          <w:rFonts w:hint="eastAsia"/>
        </w:rPr>
        <w:t>running</w:t>
      </w:r>
      <w:r>
        <w:rPr>
          <w:rFonts w:hint="eastAsia"/>
        </w:rPr>
        <w:t>就是运行状态</w:t>
      </w:r>
    </w:p>
    <w:p w14:paraId="4E8518BB" w14:textId="77777777" w:rsidR="00D55A4A" w:rsidRPr="00207E2F" w:rsidRDefault="00D55A4A" w:rsidP="00D55A4A">
      <w:pPr>
        <w:rPr>
          <w:rStyle w:val="af8"/>
        </w:rPr>
      </w:pPr>
      <w:r w:rsidRPr="00207E2F">
        <w:rPr>
          <w:rStyle w:val="af8"/>
          <w:rFonts w:hint="eastAsia"/>
        </w:rPr>
        <w:t>命令查看：</w:t>
      </w:r>
    </w:p>
    <w:p w14:paraId="6312A3C2" w14:textId="77777777" w:rsidR="00D55A4A" w:rsidRPr="00207E2F" w:rsidRDefault="00D55A4A" w:rsidP="00D55A4A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 ps ## 可以查看当前运行的容器</w:t>
      </w:r>
    </w:p>
    <w:p w14:paraId="5D2143E8" w14:textId="77777777" w:rsidR="00D55A4A" w:rsidRPr="00207E2F" w:rsidRDefault="00D55A4A" w:rsidP="00D55A4A">
      <w:pPr>
        <w:pStyle w:val="ad"/>
        <w:rPr>
          <w:rStyle w:val="af8"/>
        </w:rPr>
      </w:pPr>
      <w:r w:rsidRPr="00207E2F">
        <w:rPr>
          <w:rStyle w:val="af8"/>
          <w:rFonts w:hint="eastAsia"/>
        </w:rPr>
        <w:t>docker</w:t>
      </w:r>
      <w:r w:rsidRPr="00207E2F">
        <w:rPr>
          <w:rStyle w:val="af8"/>
        </w:rPr>
        <w:t xml:space="preserve"> logs --tail 100 -f  </w:t>
      </w:r>
      <w:r>
        <w:rPr>
          <w:rStyle w:val="af8"/>
          <w:rFonts w:hint="eastAsia"/>
        </w:rPr>
        <w:t>redis</w:t>
      </w:r>
      <w:r w:rsidRPr="00207E2F">
        <w:rPr>
          <w:rStyle w:val="af8"/>
        </w:rPr>
        <w:t xml:space="preserve">_id  ## </w:t>
      </w:r>
      <w:r w:rsidRPr="00207E2F">
        <w:rPr>
          <w:rStyle w:val="af8"/>
          <w:rFonts w:hint="eastAsia"/>
        </w:rPr>
        <w:t>查看</w:t>
      </w:r>
      <w:r>
        <w:rPr>
          <w:rStyle w:val="af8"/>
          <w:rFonts w:hint="eastAsia"/>
        </w:rPr>
        <w:t>redis</w:t>
      </w:r>
      <w:r w:rsidRPr="00207E2F">
        <w:rPr>
          <w:rStyle w:val="af8"/>
          <w:rFonts w:hint="eastAsia"/>
        </w:rPr>
        <w:t>的运行日志</w:t>
      </w:r>
    </w:p>
    <w:p w14:paraId="603713D7" w14:textId="77777777" w:rsidR="00D55A4A" w:rsidRDefault="00D55A4A" w:rsidP="0015590C"/>
    <w:p w14:paraId="3C0102E9" w14:textId="64B3C779" w:rsidR="00D55A4A" w:rsidRDefault="00D55A4A" w:rsidP="00D55A4A">
      <w:pPr>
        <w:pStyle w:val="3"/>
      </w:pPr>
      <w:bookmarkStart w:id="103" w:name="_Toc513455822"/>
      <w:r>
        <w:rPr>
          <w:rFonts w:hint="eastAsia"/>
        </w:rPr>
        <w:t>redis</w:t>
      </w:r>
      <w:r>
        <w:rPr>
          <w:rFonts w:hint="eastAsia"/>
        </w:rPr>
        <w:t>的启动与关闭</w:t>
      </w:r>
      <w:bookmarkEnd w:id="103"/>
    </w:p>
    <w:p w14:paraId="6B7D9452" w14:textId="77777777" w:rsidR="00D55A4A" w:rsidRPr="00ED0D02" w:rsidRDefault="00D55A4A" w:rsidP="00D55A4A">
      <w:pPr>
        <w:rPr>
          <w:rStyle w:val="af8"/>
        </w:rPr>
      </w:pPr>
      <w:r w:rsidRPr="00ED0D02">
        <w:rPr>
          <w:rStyle w:val="af8"/>
          <w:rFonts w:hint="eastAsia"/>
        </w:rPr>
        <w:t>启动：</w:t>
      </w:r>
    </w:p>
    <w:p w14:paraId="4BAFED06" w14:textId="77777777" w:rsidR="00D55A4A" w:rsidRPr="00ED0D02" w:rsidRDefault="00D55A4A" w:rsidP="00D55A4A">
      <w:pPr>
        <w:rPr>
          <w:rStyle w:val="af8"/>
        </w:rPr>
      </w:pPr>
      <w:r w:rsidRPr="00ED0D02">
        <w:rPr>
          <w:rStyle w:val="af8"/>
          <w:rFonts w:hint="eastAsia"/>
        </w:rPr>
        <w:t>切换到</w:t>
      </w:r>
      <w:r w:rsidRPr="001E7F4C">
        <w:rPr>
          <w:rStyle w:val="af8"/>
        </w:rPr>
        <w:t>/apps/svr/</w:t>
      </w:r>
      <w:r>
        <w:rPr>
          <w:rStyle w:val="af8"/>
          <w:rFonts w:hint="eastAsia"/>
        </w:rPr>
        <w:t>redis</w:t>
      </w:r>
      <w:r>
        <w:rPr>
          <w:rStyle w:val="af8"/>
        </w:rPr>
        <w:t xml:space="preserve"> </w:t>
      </w:r>
      <w:r w:rsidRPr="00ED0D02">
        <w:rPr>
          <w:rStyle w:val="af8"/>
          <w:rFonts w:hint="eastAsia"/>
        </w:rPr>
        <w:t>下执行</w:t>
      </w:r>
      <w:r>
        <w:rPr>
          <w:rStyle w:val="af8"/>
        </w:rPr>
        <w:t>install</w:t>
      </w:r>
      <w:r w:rsidRPr="00ED0D02">
        <w:rPr>
          <w:rStyle w:val="af8"/>
        </w:rPr>
        <w:t>.sh</w:t>
      </w:r>
      <w:r w:rsidRPr="00ED0D02">
        <w:rPr>
          <w:rStyle w:val="af8"/>
          <w:rFonts w:hint="eastAsia"/>
        </w:rPr>
        <w:t>即可</w:t>
      </w:r>
    </w:p>
    <w:p w14:paraId="3724D3ED" w14:textId="77777777" w:rsidR="00D55A4A" w:rsidRDefault="00D55A4A" w:rsidP="00D55A4A">
      <w:pPr>
        <w:pStyle w:val="ad"/>
        <w:rPr>
          <w:rStyle w:val="af8"/>
        </w:rPr>
      </w:pPr>
      <w:r w:rsidRPr="00ED0D02">
        <w:rPr>
          <w:rStyle w:val="af8"/>
        </w:rPr>
        <w:t xml:space="preserve">cd </w:t>
      </w:r>
      <w:r>
        <w:rPr>
          <w:rStyle w:val="af8"/>
        </w:rPr>
        <w:t>/apps/svr/</w:t>
      </w:r>
      <w:r>
        <w:rPr>
          <w:rStyle w:val="af8"/>
          <w:rFonts w:hint="eastAsia"/>
        </w:rPr>
        <w:t>redis</w:t>
      </w:r>
      <w:r w:rsidRPr="00ED0D02">
        <w:rPr>
          <w:rStyle w:val="af8"/>
        </w:rPr>
        <w:t xml:space="preserve"> &amp;&amp; sh </w:t>
      </w:r>
      <w:r>
        <w:rPr>
          <w:rStyle w:val="af8"/>
        </w:rPr>
        <w:t>install</w:t>
      </w:r>
      <w:r w:rsidRPr="00ED0D02">
        <w:rPr>
          <w:rStyle w:val="af8"/>
        </w:rPr>
        <w:t>.sh</w:t>
      </w:r>
    </w:p>
    <w:p w14:paraId="1AE2EF49" w14:textId="77777777" w:rsidR="00D55A4A" w:rsidRPr="00ED0D02" w:rsidRDefault="00D55A4A" w:rsidP="00D55A4A">
      <w:pPr>
        <w:rPr>
          <w:i/>
          <w:iCs/>
          <w:color w:val="404040" w:themeColor="text1" w:themeTint="BF"/>
        </w:rPr>
      </w:pPr>
    </w:p>
    <w:p w14:paraId="0F02823D" w14:textId="77777777" w:rsidR="00D55A4A" w:rsidRPr="00ED0D02" w:rsidRDefault="00D55A4A" w:rsidP="00D55A4A">
      <w:pPr>
        <w:rPr>
          <w:rStyle w:val="af8"/>
        </w:rPr>
      </w:pPr>
      <w:r w:rsidRPr="00ED0D02">
        <w:rPr>
          <w:rStyle w:val="af8"/>
          <w:rFonts w:hint="eastAsia"/>
        </w:rPr>
        <w:t>关闭：</w:t>
      </w:r>
    </w:p>
    <w:p w14:paraId="64D4A60F" w14:textId="4CF37B5E" w:rsidR="00AE4D70" w:rsidRDefault="00D55A4A" w:rsidP="00D55A4A">
      <w:pPr>
        <w:rPr>
          <w:rStyle w:val="af8"/>
        </w:rPr>
      </w:pPr>
      <w:r w:rsidRPr="00ED0D02">
        <w:rPr>
          <w:rStyle w:val="af8"/>
          <w:rFonts w:hint="eastAsia"/>
        </w:rPr>
        <w:t>参考</w:t>
      </w:r>
      <w:r w:rsidRPr="00ED0D02">
        <w:rPr>
          <w:rStyle w:val="af8"/>
          <w:rFonts w:hint="eastAsia"/>
        </w:rPr>
        <w:t>frontend</w:t>
      </w:r>
    </w:p>
    <w:p w14:paraId="5FF84D50" w14:textId="77777777" w:rsidR="00D55A4A" w:rsidRDefault="00D55A4A" w:rsidP="00D55A4A"/>
    <w:p w14:paraId="01B6F0B5" w14:textId="37373501" w:rsidR="00D55A4A" w:rsidRDefault="00AE4D70" w:rsidP="0015590C">
      <w:pPr>
        <w:pStyle w:val="3"/>
      </w:pPr>
      <w:bookmarkStart w:id="104" w:name="_Toc513455823"/>
      <w:r>
        <w:t>redis</w:t>
      </w:r>
      <w:r w:rsidR="004A51B7">
        <w:rPr>
          <w:rFonts w:hint="eastAsia"/>
        </w:rPr>
        <w:t>的基本操作</w:t>
      </w:r>
      <w:bookmarkEnd w:id="104"/>
    </w:p>
    <w:p w14:paraId="77535F1B" w14:textId="5A8B7E56" w:rsidR="004A51B7" w:rsidRPr="004A51B7" w:rsidRDefault="004A51B7" w:rsidP="004A51B7">
      <w:pPr>
        <w:pStyle w:val="4"/>
      </w:pPr>
      <w:r>
        <w:rPr>
          <w:rFonts w:hint="eastAsia"/>
        </w:rPr>
        <w:t>概览数据为</w:t>
      </w:r>
      <w:r>
        <w:rPr>
          <w:rFonts w:hint="eastAsia"/>
        </w:rPr>
        <w:t>0</w:t>
      </w:r>
    </w:p>
    <w:p w14:paraId="0033C883" w14:textId="28814BF1" w:rsidR="004A51B7" w:rsidRDefault="004A51B7" w:rsidP="004A51B7">
      <w:r>
        <w:rPr>
          <w:rFonts w:hint="eastAsia"/>
        </w:rPr>
        <w:t>如果</w:t>
      </w:r>
      <w:r>
        <w:rPr>
          <w:rFonts w:hint="eastAsia"/>
        </w:rPr>
        <w:t>offline</w:t>
      </w:r>
      <w:r>
        <w:rPr>
          <w:rFonts w:hint="eastAsia"/>
        </w:rPr>
        <w:t>重新计算数据，数据已经计算完成</w:t>
      </w:r>
      <w:r w:rsidR="006740A2">
        <w:rPr>
          <w:rFonts w:hint="eastAsia"/>
        </w:rPr>
        <w:t>（在单图中可以看到数据），可以删除</w:t>
      </w:r>
      <w:r w:rsidR="006740A2">
        <w:rPr>
          <w:rFonts w:hint="eastAsia"/>
        </w:rPr>
        <w:t>redis</w:t>
      </w:r>
      <w:r w:rsidR="006740A2">
        <w:rPr>
          <w:rFonts w:hint="eastAsia"/>
        </w:rPr>
        <w:t>的</w:t>
      </w:r>
      <w:r w:rsidR="006740A2">
        <w:rPr>
          <w:rFonts w:hint="eastAsia"/>
        </w:rPr>
        <w:t>key</w:t>
      </w:r>
      <w:r w:rsidR="006740A2">
        <w:rPr>
          <w:rFonts w:hint="eastAsia"/>
        </w:rPr>
        <w:t>清</w:t>
      </w:r>
      <w:r w:rsidR="006740A2">
        <w:rPr>
          <w:rFonts w:hint="eastAsia"/>
        </w:rPr>
        <w:lastRenderedPageBreak/>
        <w:t>理</w:t>
      </w:r>
      <w:r w:rsidR="006740A2">
        <w:rPr>
          <w:rFonts w:hint="eastAsia"/>
        </w:rPr>
        <w:t>redis</w:t>
      </w:r>
      <w:r w:rsidR="006740A2">
        <w:rPr>
          <w:rFonts w:hint="eastAsia"/>
        </w:rPr>
        <w:t>的缓存</w:t>
      </w:r>
    </w:p>
    <w:p w14:paraId="70355E31" w14:textId="77777777" w:rsidR="00F231BA" w:rsidRPr="00F231BA" w:rsidRDefault="00F231BA" w:rsidP="00F231BA">
      <w:pPr>
        <w:pStyle w:val="ad"/>
      </w:pPr>
      <w:r w:rsidRPr="00F231BA">
        <w:t>redis-cli keys "*qa29" | xargs redis-cli del</w:t>
      </w:r>
    </w:p>
    <w:p w14:paraId="034B253C" w14:textId="77777777" w:rsidR="006740A2" w:rsidRDefault="006740A2" w:rsidP="004A51B7"/>
    <w:p w14:paraId="5D727D58" w14:textId="7C1B88BF" w:rsidR="00F231BA" w:rsidRDefault="00F231BA" w:rsidP="00F231BA">
      <w:pPr>
        <w:pStyle w:val="4"/>
      </w:pPr>
      <w:r>
        <w:rPr>
          <w:rFonts w:hint="eastAsia"/>
        </w:rPr>
        <w:t>在用户管理界面缺少添加角色的按钮</w:t>
      </w:r>
    </w:p>
    <w:p w14:paraId="475A0F62" w14:textId="16890727" w:rsidR="00F231BA" w:rsidRDefault="00F231BA" w:rsidP="00F231BA">
      <w:r>
        <w:rPr>
          <w:rFonts w:hint="eastAsia"/>
        </w:rPr>
        <w:t>pg</w:t>
      </w:r>
      <w:r>
        <w:rPr>
          <w:rFonts w:hint="eastAsia"/>
        </w:rPr>
        <w:t>数据库确定修改好，然后删除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才可以生效</w:t>
      </w:r>
    </w:p>
    <w:p w14:paraId="21E42961" w14:textId="25808E18" w:rsidR="00F231BA" w:rsidRPr="00F231BA" w:rsidRDefault="00F231BA" w:rsidP="00F231BA">
      <w:pPr>
        <w:pStyle w:val="ad"/>
      </w:pPr>
      <w:r w:rsidRPr="00F231BA">
        <w:t>keys role*</w:t>
      </w:r>
    </w:p>
    <w:p w14:paraId="14C00CE0" w14:textId="1171D2B8" w:rsidR="00F231BA" w:rsidRDefault="00F231BA" w:rsidP="004A51B7">
      <w:r>
        <w:rPr>
          <w:rFonts w:hint="eastAsia"/>
        </w:rPr>
        <w:t>删除</w:t>
      </w:r>
    </w:p>
    <w:p w14:paraId="56ADA3A6" w14:textId="77777777" w:rsidR="00F231BA" w:rsidRPr="004A51B7" w:rsidRDefault="00F231BA" w:rsidP="004A51B7"/>
    <w:p w14:paraId="512149B0" w14:textId="5DABE4E5" w:rsidR="00D55A4A" w:rsidRDefault="00D55A4A" w:rsidP="0015590C">
      <w:pPr>
        <w:pStyle w:val="1"/>
      </w:pPr>
      <w:bookmarkStart w:id="105" w:name="_Toc513455824"/>
      <w:r>
        <w:rPr>
          <w:rFonts w:hint="eastAsia"/>
        </w:rPr>
        <w:t>常见的问题</w:t>
      </w:r>
      <w:bookmarkEnd w:id="105"/>
    </w:p>
    <w:p w14:paraId="0514C513" w14:textId="2A9EF2D2" w:rsidR="00D55A4A" w:rsidRDefault="009823DE" w:rsidP="009823DE">
      <w:pPr>
        <w:pStyle w:val="20"/>
      </w:pPr>
      <w:bookmarkStart w:id="106" w:name="_Toc513455825"/>
      <w:r>
        <w:rPr>
          <w:rFonts w:hint="eastAsia"/>
        </w:rPr>
        <w:t>界面中没有添加角色的按钮</w:t>
      </w:r>
      <w:bookmarkEnd w:id="106"/>
    </w:p>
    <w:p w14:paraId="3A3ACCB7" w14:textId="77777777" w:rsidR="009823DE" w:rsidRDefault="009823DE" w:rsidP="009823DE">
      <w:pPr>
        <w:rPr>
          <w:lang w:val="en-GB"/>
        </w:rPr>
      </w:pPr>
      <w:r>
        <w:rPr>
          <w:rFonts w:hint="eastAsia"/>
          <w:lang w:val="en-GB"/>
        </w:rPr>
        <w:t>切换至数据库服务器</w:t>
      </w:r>
    </w:p>
    <w:p w14:paraId="7CCC6217" w14:textId="77777777" w:rsidR="009823DE" w:rsidRDefault="009823DE" w:rsidP="009823DE">
      <w:pPr>
        <w:rPr>
          <w:lang w:val="en-GB"/>
        </w:rPr>
      </w:pPr>
    </w:p>
    <w:p w14:paraId="47DC15D9" w14:textId="77777777" w:rsidR="009823DE" w:rsidRPr="00124919" w:rsidRDefault="009823DE" w:rsidP="009823DE">
      <w:pPr>
        <w:pStyle w:val="ad"/>
        <w:rPr>
          <w:lang w:val="en-GB"/>
        </w:rPr>
      </w:pPr>
      <w:r w:rsidRPr="00124919">
        <w:rPr>
          <w:lang w:val="en-GB"/>
        </w:rPr>
        <w:t>psql -U apps -d growing</w:t>
      </w:r>
    </w:p>
    <w:p w14:paraId="613F0BA8" w14:textId="77777777" w:rsidR="009823DE" w:rsidRPr="00124919" w:rsidRDefault="009823DE" w:rsidP="009823DE">
      <w:pPr>
        <w:pStyle w:val="ad"/>
        <w:rPr>
          <w:lang w:val="en-GB"/>
        </w:rPr>
      </w:pPr>
    </w:p>
    <w:p w14:paraId="4AAF2677" w14:textId="77777777" w:rsidR="009823DE" w:rsidRPr="00124919" w:rsidRDefault="009823DE" w:rsidP="009823DE">
      <w:pPr>
        <w:pStyle w:val="ad"/>
        <w:rPr>
          <w:lang w:val="en-GB"/>
        </w:rPr>
      </w:pPr>
      <w:r w:rsidRPr="00124919">
        <w:rPr>
          <w:lang w:val="en-GB"/>
        </w:rPr>
        <w:t>insert into contracts(id,project_id,project_version_id,is_active,created_at,updated_at,start_date) values(3,5,3,'t','2017-12-12 00:00:07.767','2017-12-12 00:00:07.767','2016-10-14');</w:t>
      </w:r>
    </w:p>
    <w:p w14:paraId="3C63756D" w14:textId="77777777" w:rsidR="009823DE" w:rsidRPr="00124919" w:rsidRDefault="009823DE" w:rsidP="009823DE">
      <w:pPr>
        <w:rPr>
          <w:lang w:val="en-GB"/>
        </w:rPr>
      </w:pPr>
    </w:p>
    <w:p w14:paraId="4E9CBA67" w14:textId="77777777" w:rsidR="009823DE" w:rsidRPr="00124919" w:rsidRDefault="009823DE" w:rsidP="009823DE">
      <w:pPr>
        <w:pStyle w:val="10"/>
        <w:rPr>
          <w:lang w:val="en-GB"/>
        </w:rPr>
      </w:pPr>
      <w:r w:rsidRPr="00124919">
        <w:rPr>
          <w:rFonts w:hint="eastAsia"/>
          <w:lang w:val="en-GB"/>
        </w:rPr>
        <w:t>id</w:t>
      </w:r>
      <w:r w:rsidRPr="00124919">
        <w:rPr>
          <w:rFonts w:hint="eastAsia"/>
          <w:lang w:val="en-GB"/>
        </w:rPr>
        <w:t>：</w:t>
      </w:r>
      <w:r w:rsidRPr="00124919">
        <w:rPr>
          <w:rFonts w:hint="eastAsia"/>
          <w:lang w:val="en-GB"/>
        </w:rPr>
        <w:t xml:space="preserve"> </w:t>
      </w:r>
      <w:r w:rsidRPr="00124919">
        <w:rPr>
          <w:rFonts w:hint="eastAsia"/>
          <w:lang w:val="en-GB"/>
        </w:rPr>
        <w:t>设置新的</w:t>
      </w:r>
      <w:r w:rsidRPr="00124919">
        <w:rPr>
          <w:rFonts w:hint="eastAsia"/>
          <w:lang w:val="en-GB"/>
        </w:rPr>
        <w:t>id</w:t>
      </w:r>
    </w:p>
    <w:p w14:paraId="6DA7D928" w14:textId="77777777" w:rsidR="009823DE" w:rsidRPr="00124919" w:rsidRDefault="009823DE" w:rsidP="009823DE">
      <w:pPr>
        <w:pStyle w:val="10"/>
        <w:rPr>
          <w:lang w:val="en-GB"/>
        </w:rPr>
      </w:pPr>
      <w:r w:rsidRPr="00124919">
        <w:rPr>
          <w:rFonts w:hint="eastAsia"/>
          <w:lang w:val="en-GB"/>
        </w:rPr>
        <w:t>project_id</w:t>
      </w:r>
      <w:r w:rsidRPr="00124919">
        <w:rPr>
          <w:rFonts w:hint="eastAsia"/>
          <w:lang w:val="en-GB"/>
        </w:rPr>
        <w:t>：找出需要关联的项目（</w:t>
      </w:r>
      <w:r w:rsidRPr="00124919">
        <w:rPr>
          <w:rFonts w:hint="eastAsia"/>
          <w:lang w:val="en-GB"/>
        </w:rPr>
        <w:t>projects</w:t>
      </w:r>
      <w:r w:rsidRPr="00124919">
        <w:rPr>
          <w:rFonts w:hint="eastAsia"/>
          <w:lang w:val="en-GB"/>
        </w:rPr>
        <w:t>表里有）</w:t>
      </w:r>
    </w:p>
    <w:p w14:paraId="5B42C845" w14:textId="77777777" w:rsidR="009823DE" w:rsidRPr="00124919" w:rsidRDefault="009823DE" w:rsidP="009823DE">
      <w:pPr>
        <w:pStyle w:val="10"/>
        <w:rPr>
          <w:lang w:val="en-GB"/>
        </w:rPr>
      </w:pPr>
      <w:r w:rsidRPr="00124919">
        <w:rPr>
          <w:rFonts w:hint="eastAsia"/>
          <w:lang w:val="en-GB"/>
        </w:rPr>
        <w:t>project_version_id</w:t>
      </w:r>
      <w:r w:rsidRPr="00124919">
        <w:rPr>
          <w:rFonts w:hint="eastAsia"/>
          <w:lang w:val="en-GB"/>
        </w:rPr>
        <w:t>：找出商业版的</w:t>
      </w:r>
      <w:r w:rsidRPr="00124919">
        <w:rPr>
          <w:rFonts w:hint="eastAsia"/>
          <w:lang w:val="en-GB"/>
        </w:rPr>
        <w:t>id</w:t>
      </w:r>
      <w:r w:rsidRPr="00124919">
        <w:rPr>
          <w:rFonts w:hint="eastAsia"/>
          <w:lang w:val="en-GB"/>
        </w:rPr>
        <w:t>信息（</w:t>
      </w:r>
      <w:r w:rsidRPr="00124919">
        <w:rPr>
          <w:rFonts w:hint="eastAsia"/>
          <w:lang w:val="en-GB"/>
        </w:rPr>
        <w:t>project_versions</w:t>
      </w:r>
      <w:r w:rsidRPr="00124919">
        <w:rPr>
          <w:rFonts w:hint="eastAsia"/>
          <w:lang w:val="en-GB"/>
        </w:rPr>
        <w:t>表里有）</w:t>
      </w:r>
    </w:p>
    <w:p w14:paraId="2C09D8E8" w14:textId="77777777" w:rsidR="009823DE" w:rsidRPr="00124919" w:rsidRDefault="009823DE" w:rsidP="009823DE">
      <w:pPr>
        <w:pStyle w:val="10"/>
        <w:rPr>
          <w:lang w:val="en-GB"/>
        </w:rPr>
      </w:pPr>
      <w:r w:rsidRPr="00124919">
        <w:rPr>
          <w:rFonts w:hint="eastAsia"/>
          <w:lang w:val="en-GB"/>
        </w:rPr>
        <w:t>is_active</w:t>
      </w:r>
      <w:r w:rsidRPr="00124919">
        <w:rPr>
          <w:rFonts w:hint="eastAsia"/>
          <w:lang w:val="en-GB"/>
        </w:rPr>
        <w:t>：是否激活，为</w:t>
      </w:r>
      <w:r w:rsidRPr="00124919">
        <w:rPr>
          <w:rFonts w:hint="eastAsia"/>
          <w:lang w:val="en-GB"/>
        </w:rPr>
        <w:t>t</w:t>
      </w:r>
    </w:p>
    <w:p w14:paraId="10D30DF5" w14:textId="77777777" w:rsidR="009823DE" w:rsidRPr="00124919" w:rsidRDefault="009823DE" w:rsidP="009823DE">
      <w:pPr>
        <w:pStyle w:val="10"/>
        <w:rPr>
          <w:lang w:val="en-GB"/>
        </w:rPr>
      </w:pPr>
      <w:r w:rsidRPr="00124919">
        <w:rPr>
          <w:rFonts w:hint="eastAsia"/>
          <w:lang w:val="en-GB"/>
        </w:rPr>
        <w:t>created_at</w:t>
      </w:r>
      <w:r w:rsidRPr="00124919">
        <w:rPr>
          <w:rFonts w:hint="eastAsia"/>
          <w:lang w:val="en-GB"/>
        </w:rPr>
        <w:t>：创建时间，</w:t>
      </w:r>
    </w:p>
    <w:p w14:paraId="0BCB2309" w14:textId="77777777" w:rsidR="009823DE" w:rsidRPr="00124919" w:rsidRDefault="009823DE" w:rsidP="009823DE">
      <w:pPr>
        <w:pStyle w:val="10"/>
        <w:rPr>
          <w:lang w:val="en-GB"/>
        </w:rPr>
      </w:pPr>
      <w:r w:rsidRPr="00124919">
        <w:rPr>
          <w:rFonts w:hint="eastAsia"/>
          <w:lang w:val="en-GB"/>
        </w:rPr>
        <w:t>updated_at</w:t>
      </w:r>
      <w:r w:rsidRPr="00124919">
        <w:rPr>
          <w:rFonts w:hint="eastAsia"/>
          <w:lang w:val="en-GB"/>
        </w:rPr>
        <w:t>：更新时间</w:t>
      </w:r>
    </w:p>
    <w:p w14:paraId="0B0BB823" w14:textId="77777777" w:rsidR="009823DE" w:rsidRDefault="009823DE" w:rsidP="009823DE">
      <w:pPr>
        <w:pStyle w:val="10"/>
        <w:rPr>
          <w:lang w:val="en-GB"/>
        </w:rPr>
      </w:pPr>
      <w:r w:rsidRPr="00124919">
        <w:rPr>
          <w:rFonts w:hint="eastAsia"/>
          <w:lang w:val="en-GB"/>
        </w:rPr>
        <w:t>start_date</w:t>
      </w:r>
      <w:r w:rsidRPr="00124919">
        <w:rPr>
          <w:rFonts w:hint="eastAsia"/>
          <w:lang w:val="en-GB"/>
        </w:rPr>
        <w:t>：开始时间</w:t>
      </w:r>
    </w:p>
    <w:p w14:paraId="2ED635FC" w14:textId="77777777" w:rsidR="009823DE" w:rsidRDefault="009823DE" w:rsidP="009823DE"/>
    <w:p w14:paraId="337423C9" w14:textId="77777777" w:rsidR="009823DE" w:rsidRDefault="009823DE" w:rsidP="009823DE"/>
    <w:p w14:paraId="098DB6E8" w14:textId="1C2E9DA2" w:rsidR="009823DE" w:rsidRDefault="009823DE" w:rsidP="009C6459">
      <w:pPr>
        <w:pStyle w:val="20"/>
      </w:pPr>
      <w:bookmarkStart w:id="107" w:name="_Toc513455826"/>
      <w:r>
        <w:rPr>
          <w:rFonts w:hint="eastAsia"/>
        </w:rPr>
        <w:t>集成应用和数据流排查流程</w:t>
      </w:r>
      <w:bookmarkEnd w:id="107"/>
    </w:p>
    <w:p w14:paraId="00D5C9E5" w14:textId="77777777" w:rsidR="009C6459" w:rsidRDefault="009C6459" w:rsidP="009C6459">
      <w:pPr>
        <w:rPr>
          <w:lang w:val="en-GB"/>
        </w:rPr>
      </w:pPr>
      <w:r>
        <w:rPr>
          <w:rFonts w:hint="eastAsia"/>
          <w:lang w:val="en-GB"/>
        </w:rPr>
        <w:t>在浏览器输入</w:t>
      </w:r>
      <w:r>
        <w:rPr>
          <w:rFonts w:hint="eastAsia"/>
          <w:lang w:val="en-GB"/>
        </w:rPr>
        <w:t>vds</w:t>
      </w:r>
      <w:r>
        <w:rPr>
          <w:rFonts w:hint="eastAsia"/>
          <w:lang w:val="en-GB"/>
        </w:rPr>
        <w:t>的域名</w:t>
      </w:r>
      <w:r>
        <w:rPr>
          <w:rFonts w:ascii=".Apple Color Emoji UI" w:eastAsia=".Apple Color Emoji UI" w:hAnsi=".Apple Color Emoji UI" w:cs=".Apple Color Emoji UI"/>
          <w:lang w:val="en-GB"/>
        </w:rPr>
        <w:t>➕</w:t>
      </w:r>
      <w:r>
        <w:rPr>
          <w:rFonts w:hint="eastAsia"/>
          <w:lang w:val="en-GB"/>
        </w:rPr>
        <w:t xml:space="preserve">status </w:t>
      </w:r>
      <w:r>
        <w:rPr>
          <w:rFonts w:hint="eastAsia"/>
          <w:lang w:val="en-GB"/>
        </w:rPr>
        <w:t>是否返回</w:t>
      </w:r>
      <w:r>
        <w:rPr>
          <w:rFonts w:hint="eastAsia"/>
          <w:lang w:val="en-GB"/>
        </w:rPr>
        <w:t>works</w:t>
      </w:r>
      <w:r>
        <w:rPr>
          <w:rFonts w:hint="eastAsia"/>
          <w:lang w:val="en-GB"/>
        </w:rPr>
        <w:t>，如果返回即负载均衡正常</w:t>
      </w:r>
    </w:p>
    <w:p w14:paraId="24AEFAAF" w14:textId="77777777" w:rsidR="009C6459" w:rsidRDefault="009C6459" w:rsidP="009C6459">
      <w:r w:rsidRPr="00124919">
        <w:rPr>
          <w:noProof/>
        </w:rPr>
        <w:lastRenderedPageBreak/>
        <w:drawing>
          <wp:inline distT="0" distB="0" distL="0" distR="0" wp14:anchorId="631F79A6" wp14:editId="498AB331">
            <wp:extent cx="6296660" cy="2162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D0A8" w14:textId="77777777" w:rsidR="009C6459" w:rsidRDefault="009C6459" w:rsidP="009C6459">
      <w:r>
        <w:t>2.</w:t>
      </w:r>
      <w:r>
        <w:rPr>
          <w:rFonts w:hint="eastAsia"/>
        </w:rPr>
        <w:t>检查</w:t>
      </w:r>
      <w:r>
        <w:rPr>
          <w:rFonts w:hint="eastAsia"/>
        </w:rPr>
        <w:t>vds-api</w:t>
      </w:r>
      <w:r>
        <w:rPr>
          <w:rFonts w:hint="eastAsia"/>
        </w:rPr>
        <w:t>是否接受到数据</w:t>
      </w:r>
    </w:p>
    <w:p w14:paraId="43F8B481" w14:textId="77777777" w:rsidR="009C6459" w:rsidRDefault="009C6459" w:rsidP="009C6459">
      <w:r>
        <w:rPr>
          <w:rFonts w:hint="eastAsia"/>
        </w:rPr>
        <w:t>去</w:t>
      </w:r>
      <w:r>
        <w:rPr>
          <w:rFonts w:hint="eastAsia"/>
        </w:rPr>
        <w:t xml:space="preserve"> vds-api</w:t>
      </w:r>
      <w:r>
        <w:rPr>
          <w:rFonts w:hint="eastAsia"/>
        </w:rPr>
        <w:t>服务器，然后去</w:t>
      </w:r>
      <w:r>
        <w:t>/data/vds-api/events-log</w:t>
      </w:r>
      <w:r>
        <w:rPr>
          <w:rFonts w:hint="eastAsia"/>
        </w:rPr>
        <w:t>目录下查看文件是否有数据存在。</w:t>
      </w:r>
    </w:p>
    <w:p w14:paraId="37319793" w14:textId="77777777" w:rsidR="009C6459" w:rsidRDefault="009C6459" w:rsidP="009C6459"/>
    <w:p w14:paraId="0490ACA9" w14:textId="77777777" w:rsidR="009C6459" w:rsidRDefault="009C6459" w:rsidP="009C6459">
      <w:r>
        <w:rPr>
          <w:rFonts w:hint="eastAsia"/>
        </w:rPr>
        <w:t>3.</w:t>
      </w:r>
      <w:r>
        <w:rPr>
          <w:rFonts w:hint="eastAsia"/>
        </w:rPr>
        <w:t>检查</w:t>
      </w:r>
      <w:r>
        <w:rPr>
          <w:rFonts w:hint="eastAsia"/>
        </w:rPr>
        <w:t>log2kafka</w:t>
      </w:r>
      <w:r>
        <w:rPr>
          <w:rFonts w:hint="eastAsia"/>
        </w:rPr>
        <w:t>是否有问题</w:t>
      </w:r>
    </w:p>
    <w:p w14:paraId="3D3C8318" w14:textId="77777777" w:rsidR="009C6459" w:rsidRDefault="009C6459" w:rsidP="009C6459">
      <w:r>
        <w:rPr>
          <w:rFonts w:hint="eastAsia"/>
        </w:rPr>
        <w:t>去</w:t>
      </w:r>
      <w:r>
        <w:rPr>
          <w:rFonts w:hint="eastAsia"/>
        </w:rPr>
        <w:t>vds-api</w:t>
      </w:r>
      <w:r>
        <w:rPr>
          <w:rFonts w:hint="eastAsia"/>
        </w:rPr>
        <w:t>服务器，切入</w:t>
      </w:r>
      <w:r>
        <w:rPr>
          <w:rFonts w:hint="eastAsia"/>
        </w:rPr>
        <w:t>log2kafka</w:t>
      </w:r>
      <w:r>
        <w:rPr>
          <w:rFonts w:hint="eastAsia"/>
        </w:rPr>
        <w:t>的容器内，进入到</w:t>
      </w:r>
      <w:r>
        <w:rPr>
          <w:rFonts w:hint="eastAsia"/>
        </w:rPr>
        <w:t>logs</w:t>
      </w:r>
      <w:r>
        <w:rPr>
          <w:rFonts w:hint="eastAsia"/>
        </w:rPr>
        <w:t>目录下，查看</w:t>
      </w:r>
      <w:r>
        <w:rPr>
          <w:rFonts w:hint="eastAsia"/>
        </w:rPr>
        <w:t>sendlog</w:t>
      </w:r>
      <w:r>
        <w:rPr>
          <w:rFonts w:hint="eastAsia"/>
        </w:rPr>
        <w:t>是否有报错输出正常的情况应该是空的</w:t>
      </w:r>
      <w:r>
        <w:rPr>
          <w:rFonts w:hint="eastAsia"/>
        </w:rPr>
        <w:t>log</w:t>
      </w:r>
      <w:r>
        <w:rPr>
          <w:rFonts w:hint="eastAsia"/>
        </w:rPr>
        <w:t>文件，然后检查其他的日志文件是否有报错。</w:t>
      </w:r>
    </w:p>
    <w:p w14:paraId="557E164B" w14:textId="77777777" w:rsidR="009C6459" w:rsidRDefault="009C6459" w:rsidP="009C6459"/>
    <w:p w14:paraId="612A2EA2" w14:textId="77777777" w:rsidR="009C6459" w:rsidRDefault="009C6459" w:rsidP="009C6459">
      <w:r>
        <w:rPr>
          <w:rFonts w:hint="eastAsia"/>
        </w:rPr>
        <w:t>4.</w:t>
      </w:r>
      <w:r>
        <w:rPr>
          <w:rFonts w:hint="eastAsia"/>
        </w:rPr>
        <w:t>检查</w:t>
      </w:r>
      <w:r>
        <w:rPr>
          <w:rFonts w:hint="eastAsia"/>
        </w:rPr>
        <w:t>kafka</w:t>
      </w:r>
      <w:r>
        <w:rPr>
          <w:rFonts w:hint="eastAsia"/>
        </w:rPr>
        <w:t>是否获取原始数据</w:t>
      </w:r>
    </w:p>
    <w:p w14:paraId="2A4BF291" w14:textId="77777777" w:rsidR="009C6459" w:rsidRPr="00415D8B" w:rsidRDefault="009C6459" w:rsidP="009C6459">
      <w:pPr>
        <w:rPr>
          <w:rStyle w:val="af8"/>
          <w:i w:val="0"/>
        </w:rPr>
      </w:pPr>
      <w:r w:rsidRPr="00415D8B">
        <w:rPr>
          <w:rStyle w:val="af8"/>
          <w:rFonts w:hint="eastAsia"/>
          <w:i w:val="0"/>
        </w:rPr>
        <w:t>切换至</w:t>
      </w:r>
      <w:r w:rsidRPr="00415D8B">
        <w:rPr>
          <w:rStyle w:val="af8"/>
          <w:rFonts w:hint="eastAsia"/>
          <w:i w:val="0"/>
        </w:rPr>
        <w:t>kafka</w:t>
      </w:r>
      <w:r w:rsidRPr="00415D8B">
        <w:rPr>
          <w:rStyle w:val="af8"/>
          <w:rFonts w:hint="eastAsia"/>
          <w:i w:val="0"/>
        </w:rPr>
        <w:t>服务器，在</w:t>
      </w:r>
      <w:r w:rsidRPr="00415D8B">
        <w:rPr>
          <w:rStyle w:val="af8"/>
          <w:rFonts w:hint="eastAsia"/>
          <w:i w:val="0"/>
        </w:rPr>
        <w:t>kafka</w:t>
      </w:r>
      <w:r w:rsidRPr="00415D8B">
        <w:rPr>
          <w:rStyle w:val="af8"/>
          <w:rFonts w:hint="eastAsia"/>
          <w:i w:val="0"/>
        </w:rPr>
        <w:t>的安装目录下</w:t>
      </w:r>
      <w:r w:rsidRPr="00415D8B">
        <w:rPr>
          <w:rStyle w:val="af8"/>
          <w:i w:val="0"/>
        </w:rPr>
        <w:t>/apps/svr</w:t>
      </w:r>
      <w:r w:rsidRPr="00415D8B">
        <w:rPr>
          <w:rStyle w:val="af8"/>
          <w:rFonts w:hint="eastAsia"/>
          <w:i w:val="0"/>
        </w:rPr>
        <w:t>执行看是否会实时的输出数据</w:t>
      </w:r>
    </w:p>
    <w:p w14:paraId="3EA565DD" w14:textId="77777777" w:rsidR="009C6459" w:rsidRPr="00415D8B" w:rsidRDefault="009C6459" w:rsidP="009C6459">
      <w:pPr>
        <w:rPr>
          <w:rStyle w:val="af8"/>
          <w:i w:val="0"/>
        </w:rPr>
      </w:pPr>
      <w:r w:rsidRPr="00415D8B">
        <w:rPr>
          <w:rStyle w:val="af8"/>
          <w:i w:val="0"/>
        </w:rPr>
        <w:t xml:space="preserve">bin/kafka-console-consumer.sh --zookeeper </w:t>
      </w:r>
      <w:r w:rsidRPr="00415D8B">
        <w:rPr>
          <w:rStyle w:val="af8"/>
          <w:i w:val="0"/>
          <w:highlight w:val="yellow"/>
        </w:rPr>
        <w:t>zookeeper:2181</w:t>
      </w:r>
      <w:r w:rsidRPr="00415D8B">
        <w:rPr>
          <w:rStyle w:val="af8"/>
          <w:i w:val="0"/>
        </w:rPr>
        <w:t xml:space="preserve">/kafka --from-beginning --topic </w:t>
      </w:r>
      <w:r w:rsidRPr="00415D8B">
        <w:rPr>
          <w:rStyle w:val="af8"/>
          <w:i w:val="0"/>
          <w:highlight w:val="yellow"/>
        </w:rPr>
        <w:t>topic</w:t>
      </w:r>
      <w:r w:rsidRPr="00415D8B">
        <w:rPr>
          <w:rStyle w:val="af8"/>
          <w:rFonts w:hint="eastAsia"/>
          <w:i w:val="0"/>
        </w:rPr>
        <w:t xml:space="preserve"> ## topic</w:t>
      </w:r>
      <w:r w:rsidRPr="00415D8B">
        <w:rPr>
          <w:rStyle w:val="af8"/>
          <w:rFonts w:hint="eastAsia"/>
          <w:i w:val="0"/>
        </w:rPr>
        <w:t>根据不同应用进行选择</w:t>
      </w:r>
    </w:p>
    <w:p w14:paraId="6A41AA2C" w14:textId="77777777" w:rsidR="009C6459" w:rsidRDefault="009C6459" w:rsidP="009C6459"/>
    <w:p w14:paraId="742A407C" w14:textId="77777777" w:rsidR="009C6459" w:rsidRDefault="009C6459" w:rsidP="009C6459">
      <w:pPr>
        <w:pStyle w:val="aa"/>
        <w:widowControl/>
        <w:numPr>
          <w:ilvl w:val="0"/>
          <w:numId w:val="27"/>
        </w:numPr>
        <w:spacing w:after="120" w:line="240" w:lineRule="auto"/>
      </w:pPr>
      <w:r>
        <w:rPr>
          <w:rFonts w:hint="eastAsia"/>
        </w:rPr>
        <w:t>检查</w:t>
      </w:r>
      <w:r>
        <w:rPr>
          <w:rFonts w:hint="eastAsia"/>
        </w:rPr>
        <w:t>hive</w:t>
      </w:r>
      <w:r>
        <w:rPr>
          <w:rFonts w:hint="eastAsia"/>
        </w:rPr>
        <w:t>是否有原始数据</w:t>
      </w:r>
    </w:p>
    <w:p w14:paraId="13F8C179" w14:textId="77777777" w:rsidR="009C6459" w:rsidRDefault="009C6459" w:rsidP="009C6459">
      <w:r>
        <w:rPr>
          <w:rFonts w:hint="eastAsia"/>
        </w:rPr>
        <w:t>切换</w:t>
      </w:r>
      <w:r>
        <w:rPr>
          <w:rFonts w:hint="eastAsia"/>
        </w:rPr>
        <w:t>online</w:t>
      </w:r>
      <w:r>
        <w:rPr>
          <w:rFonts w:hint="eastAsia"/>
        </w:rPr>
        <w:t>服务器，切换至</w:t>
      </w:r>
      <w:r>
        <w:rPr>
          <w:rFonts w:hint="eastAsia"/>
        </w:rPr>
        <w:t>spark</w:t>
      </w:r>
      <w:r>
        <w:rPr>
          <w:rFonts w:hint="eastAsia"/>
        </w:rPr>
        <w:t>的安装目录</w:t>
      </w:r>
      <w:r>
        <w:t>/apps/svr/spark</w:t>
      </w:r>
      <w:r>
        <w:rPr>
          <w:rFonts w:hint="eastAsia"/>
        </w:rPr>
        <w:t>下，然后进入</w:t>
      </w:r>
      <w:r>
        <w:rPr>
          <w:rFonts w:hint="eastAsia"/>
        </w:rPr>
        <w:t>spark</w:t>
      </w:r>
      <w:r>
        <w:rPr>
          <w:rFonts w:hint="eastAsia"/>
        </w:rPr>
        <w:t>中，查看</w:t>
      </w:r>
      <w:r>
        <w:rPr>
          <w:rFonts w:hint="eastAsia"/>
        </w:rPr>
        <w:t>page</w:t>
      </w:r>
      <w:r>
        <w:rPr>
          <w:rFonts w:hint="eastAsia"/>
        </w:rPr>
        <w:t>和</w:t>
      </w:r>
      <w:r>
        <w:rPr>
          <w:rFonts w:hint="eastAsia"/>
        </w:rPr>
        <w:t>visit</w:t>
      </w:r>
      <w:r>
        <w:rPr>
          <w:rFonts w:hint="eastAsia"/>
        </w:rPr>
        <w:t>以及其他表是否有数据存在。</w:t>
      </w:r>
    </w:p>
    <w:p w14:paraId="4922EC23" w14:textId="77777777" w:rsidR="009C6459" w:rsidRDefault="009C6459" w:rsidP="009C6459"/>
    <w:p w14:paraId="2BD6B339" w14:textId="65BD5FF0" w:rsidR="004A7752" w:rsidRDefault="004A7752" w:rsidP="004A7752">
      <w:pPr>
        <w:pStyle w:val="ad"/>
      </w:pPr>
      <w:r>
        <w:t>cd /apps/svr/spark/bin</w:t>
      </w:r>
    </w:p>
    <w:p w14:paraId="6D15507B" w14:textId="57032A18" w:rsidR="004A7752" w:rsidRDefault="004A7752" w:rsidP="004A7752">
      <w:pPr>
        <w:pStyle w:val="ad"/>
      </w:pPr>
      <w:r>
        <w:t>./spark-sql --master local[4]</w:t>
      </w:r>
    </w:p>
    <w:p w14:paraId="2F72B888" w14:textId="1C76D05C" w:rsidR="004A7752" w:rsidRDefault="004A7752" w:rsidP="004A7752">
      <w:pPr>
        <w:pStyle w:val="ad"/>
      </w:pPr>
      <w:r>
        <w:t>use gio;</w:t>
      </w:r>
    </w:p>
    <w:p w14:paraId="15241525" w14:textId="0B21D10D" w:rsidR="004A7752" w:rsidRDefault="004A7752" w:rsidP="004A7752">
      <w:pPr>
        <w:pStyle w:val="ad"/>
      </w:pPr>
      <w:r>
        <w:t>select * from page</w:t>
      </w:r>
      <w:r>
        <w:rPr>
          <w:rFonts w:hint="eastAsia"/>
        </w:rPr>
        <w:t xml:space="preserve"> where </w:t>
      </w:r>
      <w:r>
        <w:t>time like ‘20180324%’; #</w:t>
      </w:r>
      <w:r>
        <w:rPr>
          <w:rFonts w:hint="eastAsia"/>
        </w:rPr>
        <w:t>查看page、visit表,由于数据量比较大，最好使用count统计下</w:t>
      </w:r>
    </w:p>
    <w:p w14:paraId="715D857B" w14:textId="77777777" w:rsidR="004A7752" w:rsidRDefault="004A7752" w:rsidP="009C6459">
      <w:pPr>
        <w:rPr>
          <w:rFonts w:hint="eastAsia"/>
        </w:rPr>
      </w:pPr>
    </w:p>
    <w:p w14:paraId="5BC9E8DC" w14:textId="77777777" w:rsidR="009C6459" w:rsidRDefault="009C6459" w:rsidP="009C6459">
      <w:pPr>
        <w:pStyle w:val="aa"/>
        <w:widowControl/>
        <w:numPr>
          <w:ilvl w:val="0"/>
          <w:numId w:val="27"/>
        </w:numPr>
        <w:spacing w:after="120" w:line="240" w:lineRule="auto"/>
      </w:pPr>
      <w:r>
        <w:rPr>
          <w:rFonts w:hint="eastAsia"/>
        </w:rPr>
        <w:t>检查</w:t>
      </w:r>
      <w:r>
        <w:rPr>
          <w:rFonts w:hint="eastAsia"/>
        </w:rPr>
        <w:t>hbase</w:t>
      </w:r>
      <w:r>
        <w:rPr>
          <w:rFonts w:hint="eastAsia"/>
        </w:rPr>
        <w:t>是否有数据</w:t>
      </w:r>
    </w:p>
    <w:p w14:paraId="6BF71A35" w14:textId="77777777" w:rsidR="009C6459" w:rsidRDefault="009C6459" w:rsidP="009C6459">
      <w:r>
        <w:rPr>
          <w:rFonts w:hint="eastAsia"/>
        </w:rPr>
        <w:t>去</w:t>
      </w:r>
      <w:r>
        <w:rPr>
          <w:rFonts w:hint="eastAsia"/>
        </w:rPr>
        <w:t>offline</w:t>
      </w:r>
      <w:r>
        <w:rPr>
          <w:rFonts w:hint="eastAsia"/>
        </w:rPr>
        <w:t>服务器，切换到</w:t>
      </w:r>
      <w:r>
        <w:rPr>
          <w:rFonts w:hint="eastAsia"/>
        </w:rPr>
        <w:t>phoenix</w:t>
      </w:r>
      <w:r>
        <w:rPr>
          <w:rFonts w:hint="eastAsia"/>
        </w:rPr>
        <w:t>安装目录下，然后进入</w:t>
      </w:r>
      <w:r>
        <w:rPr>
          <w:rFonts w:hint="eastAsia"/>
        </w:rPr>
        <w:t>phoenix</w:t>
      </w:r>
      <w:r>
        <w:rPr>
          <w:rFonts w:hint="eastAsia"/>
        </w:rPr>
        <w:t>中，查看</w:t>
      </w:r>
      <w:r>
        <w:rPr>
          <w:rFonts w:hint="eastAsia"/>
        </w:rPr>
        <w:t>ai</w:t>
      </w:r>
      <w:r>
        <w:t>_domain</w:t>
      </w:r>
      <w:r>
        <w:rPr>
          <w:rFonts w:hint="eastAsia"/>
        </w:rPr>
        <w:t>表是否有集成的那个应用的</w:t>
      </w:r>
      <w:r>
        <w:rPr>
          <w:rFonts w:hint="eastAsia"/>
        </w:rPr>
        <w:t>ai</w:t>
      </w:r>
    </w:p>
    <w:p w14:paraId="01B55EBD" w14:textId="77777777" w:rsidR="009C6459" w:rsidRDefault="009C6459" w:rsidP="009C6459"/>
    <w:p w14:paraId="24EAF0DA" w14:textId="3723EE9E" w:rsidR="004A7752" w:rsidRDefault="004A7752" w:rsidP="001C0F53">
      <w:pPr>
        <w:pStyle w:val="ad"/>
      </w:pPr>
      <w:r>
        <w:t>cd /apps/svr/</w:t>
      </w:r>
      <w:r>
        <w:rPr>
          <w:rFonts w:hint="eastAsia"/>
        </w:rPr>
        <w:t>phoenix</w:t>
      </w:r>
      <w:r>
        <w:t>/bin</w:t>
      </w:r>
    </w:p>
    <w:p w14:paraId="334EA680" w14:textId="6A5E0F2C" w:rsidR="00230782" w:rsidRDefault="00230782" w:rsidP="001C0F53">
      <w:pPr>
        <w:pStyle w:val="ad"/>
      </w:pPr>
      <w:r>
        <w:t>./start-</w:t>
      </w:r>
      <w:r w:rsidR="0075648B">
        <w:rPr>
          <w:rFonts w:hint="eastAsia"/>
        </w:rPr>
        <w:t>sql</w:t>
      </w:r>
      <w:r>
        <w:t>.sh</w:t>
      </w:r>
    </w:p>
    <w:p w14:paraId="16710B49" w14:textId="1C5FA1DF" w:rsidR="001C0F53" w:rsidRDefault="001C0F53" w:rsidP="001C0F53">
      <w:pPr>
        <w:pStyle w:val="ad"/>
      </w:pPr>
      <w:r>
        <w:t xml:space="preserve">select * from ai_domain; </w:t>
      </w:r>
      <w:r>
        <w:rPr>
          <w:rFonts w:hint="eastAsia"/>
        </w:rPr>
        <w:t>#这个表记录的每个项目的ai</w:t>
      </w:r>
    </w:p>
    <w:p w14:paraId="3E0D7269" w14:textId="77777777" w:rsidR="004A7752" w:rsidRDefault="004A7752" w:rsidP="009C6459">
      <w:pPr>
        <w:rPr>
          <w:rFonts w:hint="eastAsia"/>
        </w:rPr>
      </w:pPr>
    </w:p>
    <w:p w14:paraId="26003953" w14:textId="77777777" w:rsidR="009C6459" w:rsidRDefault="009C6459" w:rsidP="009C6459">
      <w:r>
        <w:rPr>
          <w:rFonts w:hint="eastAsia"/>
        </w:rPr>
        <w:t>8</w:t>
      </w:r>
      <w:r>
        <w:rPr>
          <w:rFonts w:hint="eastAsia"/>
        </w:rPr>
        <w:t>．去页面检查</w:t>
      </w:r>
    </w:p>
    <w:p w14:paraId="71A3F5A0" w14:textId="77777777" w:rsidR="009C6459" w:rsidRDefault="009C6459" w:rsidP="009C6459">
      <w:r>
        <w:rPr>
          <w:rFonts w:hint="eastAsia"/>
        </w:rPr>
        <w:t>在页面进行检查应该就可以检查到应用了。</w:t>
      </w:r>
    </w:p>
    <w:p w14:paraId="3A12EF1D" w14:textId="77777777" w:rsidR="009C6459" w:rsidRDefault="009C6459" w:rsidP="009C6459"/>
    <w:p w14:paraId="036C0C46" w14:textId="77777777" w:rsidR="009C6459" w:rsidRDefault="009C6459" w:rsidP="009C6459">
      <w:r>
        <w:t>9</w:t>
      </w:r>
      <w:r>
        <w:rPr>
          <w:rFonts w:hint="eastAsia"/>
        </w:rPr>
        <w:t>．前提要检查所有服务的状态是否全部启动，是否启动有问题</w:t>
      </w:r>
    </w:p>
    <w:p w14:paraId="71CC1F0C" w14:textId="77777777" w:rsidR="00F231BA" w:rsidRDefault="00F231BA" w:rsidP="009C6459"/>
    <w:p w14:paraId="3ECFF184" w14:textId="72D7F685" w:rsidR="00F231BA" w:rsidRDefault="00F231BA" w:rsidP="00F231BA">
      <w:pPr>
        <w:pStyle w:val="3"/>
      </w:pPr>
      <w:bookmarkStart w:id="108" w:name="_Toc513455827"/>
      <w:r>
        <w:rPr>
          <w:rFonts w:hint="eastAsia"/>
        </w:rPr>
        <w:t>online</w:t>
      </w:r>
      <w:r>
        <w:rPr>
          <w:rFonts w:hint="eastAsia"/>
        </w:rPr>
        <w:t>追数</w:t>
      </w:r>
      <w:bookmarkEnd w:id="108"/>
    </w:p>
    <w:p w14:paraId="28C06609" w14:textId="340B112F" w:rsidR="00F231BA" w:rsidRDefault="00F231BA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 w:rsidRPr="00F231BA">
        <w:rPr>
          <w:rFonts w:ascii="MS Mincho" w:eastAsia="MS Mincho" w:hAnsi="MS Mincho" w:cs="MS Mincho"/>
          <w:kern w:val="0"/>
          <w:sz w:val="21"/>
          <w:szCs w:val="21"/>
        </w:rPr>
        <w:t>由于磁</w:t>
      </w:r>
      <w:r w:rsidRPr="00F231BA">
        <w:rPr>
          <w:rFonts w:ascii="SimSun" w:eastAsia="SimSun" w:hAnsi="SimSun" w:cs="SimSun"/>
          <w:kern w:val="0"/>
          <w:sz w:val="21"/>
          <w:szCs w:val="21"/>
        </w:rPr>
        <w:t>盘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空</w:t>
      </w:r>
      <w:r w:rsidRPr="00F231BA">
        <w:rPr>
          <w:rFonts w:ascii="SimSun" w:eastAsia="SimSun" w:hAnsi="SimSun" w:cs="SimSun"/>
          <w:kern w:val="0"/>
          <w:sz w:val="21"/>
          <w:szCs w:val="21"/>
        </w:rPr>
        <w:t>间满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了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或者其他原因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，</w:t>
      </w:r>
      <w:r w:rsidRPr="00F231BA">
        <w:rPr>
          <w:rFonts w:ascii="SimSun" w:eastAsia="SimSun" w:hAnsi="SimSun" w:cs="SimSun"/>
          <w:kern w:val="0"/>
          <w:sz w:val="21"/>
          <w:szCs w:val="21"/>
        </w:rPr>
        <w:t>导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致</w:t>
      </w:r>
      <w:r w:rsidRPr="00F231BA">
        <w:rPr>
          <w:rFonts w:eastAsia="Times New Roman"/>
          <w:kern w:val="0"/>
          <w:sz w:val="21"/>
          <w:szCs w:val="21"/>
        </w:rPr>
        <w:t>online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没有将原始数据</w:t>
      </w:r>
      <w:r w:rsidRPr="00F231BA">
        <w:rPr>
          <w:rFonts w:ascii="SimSun" w:eastAsia="SimSun" w:hAnsi="SimSun" w:cs="SimSun"/>
          <w:kern w:val="0"/>
          <w:sz w:val="21"/>
          <w:szCs w:val="21"/>
        </w:rPr>
        <w:t>读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区至</w:t>
      </w:r>
      <w:r w:rsidRPr="00F231BA">
        <w:rPr>
          <w:rFonts w:eastAsia="Times New Roman"/>
          <w:kern w:val="0"/>
          <w:sz w:val="21"/>
          <w:szCs w:val="21"/>
        </w:rPr>
        <w:t>hive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中，</w:t>
      </w:r>
      <w:r w:rsidRPr="00F231BA">
        <w:rPr>
          <w:rFonts w:eastAsia="Times New Roman"/>
          <w:kern w:val="0"/>
          <w:sz w:val="21"/>
          <w:szCs w:val="21"/>
        </w:rPr>
        <w:t xml:space="preserve">offline 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没有</w:t>
      </w:r>
      <w:r w:rsidRPr="00F231BA">
        <w:rPr>
          <w:rFonts w:ascii="SimSun" w:eastAsia="SimSun" w:hAnsi="SimSun" w:cs="SimSun"/>
          <w:kern w:val="0"/>
          <w:sz w:val="21"/>
          <w:szCs w:val="21"/>
        </w:rPr>
        <w:t>统计</w:t>
      </w:r>
      <w:r>
        <w:rPr>
          <w:rFonts w:ascii="MS Mincho" w:eastAsia="MS Mincho" w:hAnsi="MS Mincho" w:cs="MS Mincho"/>
          <w:kern w:val="0"/>
          <w:sz w:val="21"/>
          <w:szCs w:val="21"/>
        </w:rPr>
        <w:t>出数。</w:t>
      </w:r>
    </w:p>
    <w:p w14:paraId="279F039B" w14:textId="77777777" w:rsidR="00F231BA" w:rsidRDefault="00F231BA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</w:p>
    <w:p w14:paraId="1A5A0862" w14:textId="28358E72" w:rsidR="00F231BA" w:rsidRDefault="00F231BA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>
        <w:rPr>
          <w:rFonts w:ascii="MS Mincho" w:eastAsia="MS Mincho" w:hAnsi="MS Mincho" w:cs="MS Mincho" w:hint="eastAsia"/>
          <w:kern w:val="0"/>
          <w:sz w:val="21"/>
          <w:szCs w:val="21"/>
        </w:rPr>
        <w:t>操作：</w:t>
      </w:r>
    </w:p>
    <w:p w14:paraId="0B574B2F" w14:textId="461B8223" w:rsidR="00F231BA" w:rsidRPr="00F231BA" w:rsidRDefault="00F231BA" w:rsidP="00F231BA">
      <w:pPr>
        <w:pStyle w:val="aa"/>
        <w:widowControl/>
        <w:numPr>
          <w:ilvl w:val="0"/>
          <w:numId w:val="32"/>
        </w:numPr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 w:rsidRPr="00F231BA">
        <w:rPr>
          <w:rFonts w:ascii="MS Mincho" w:eastAsia="MS Mincho" w:hAnsi="MS Mincho" w:cs="MS Mincho" w:hint="eastAsia"/>
          <w:kern w:val="0"/>
          <w:sz w:val="21"/>
          <w:szCs w:val="21"/>
        </w:rPr>
        <w:t>登</w:t>
      </w:r>
      <w:r w:rsidRPr="00F231BA">
        <w:rPr>
          <w:rFonts w:ascii="SimSun" w:eastAsia="SimSun" w:hAnsi="SimSun" w:cs="SimSun"/>
          <w:kern w:val="0"/>
          <w:sz w:val="21"/>
          <w:szCs w:val="21"/>
        </w:rPr>
        <w:t>陆</w:t>
      </w:r>
      <w:r w:rsidRPr="00F231BA">
        <w:rPr>
          <w:rFonts w:ascii="MS Mincho" w:eastAsia="MS Mincho" w:hAnsi="MS Mincho" w:cs="MS Mincho" w:hint="eastAsia"/>
          <w:kern w:val="0"/>
          <w:sz w:val="21"/>
          <w:szCs w:val="21"/>
        </w:rPr>
        <w:t>online服</w:t>
      </w:r>
      <w:r w:rsidRPr="00F231BA">
        <w:rPr>
          <w:rFonts w:ascii="SimSun" w:eastAsia="SimSun" w:hAnsi="SimSun" w:cs="SimSun"/>
          <w:kern w:val="0"/>
          <w:sz w:val="21"/>
          <w:szCs w:val="21"/>
        </w:rPr>
        <w:t>务</w:t>
      </w:r>
      <w:r w:rsidR="0075648B">
        <w:rPr>
          <w:rFonts w:ascii="MS Mincho" w:eastAsia="MS Mincho" w:hAnsi="MS Mincho" w:cs="MS Mincho" w:hint="eastAsia"/>
          <w:kern w:val="0"/>
          <w:sz w:val="21"/>
          <w:szCs w:val="21"/>
        </w:rPr>
        <w:t>器</w:t>
      </w:r>
    </w:p>
    <w:p w14:paraId="40C1020B" w14:textId="582CEF7B" w:rsidR="00F231BA" w:rsidRDefault="00F231BA" w:rsidP="00F231BA">
      <w:pPr>
        <w:pStyle w:val="ad"/>
      </w:pPr>
      <w:r>
        <w:t>cd /apps/svr/spark/bin</w:t>
      </w:r>
    </w:p>
    <w:p w14:paraId="756C5605" w14:textId="60BB23C2" w:rsidR="00F231BA" w:rsidRPr="00F231BA" w:rsidRDefault="00F231BA" w:rsidP="00F231BA">
      <w:pPr>
        <w:pStyle w:val="ad"/>
      </w:pPr>
      <w:r>
        <w:t>./spark-sql --master local[4]</w:t>
      </w:r>
    </w:p>
    <w:p w14:paraId="2EEC0E56" w14:textId="77777777" w:rsidR="00F231BA" w:rsidRPr="00F231BA" w:rsidRDefault="00F231BA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</w:p>
    <w:p w14:paraId="666C1EB1" w14:textId="4893F9AB" w:rsidR="00F231BA" w:rsidRPr="00F231BA" w:rsidRDefault="00F231BA" w:rsidP="00F231BA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>
        <w:rPr>
          <w:rFonts w:ascii="MS Mincho" w:eastAsia="MS Mincho" w:hAnsi="MS Mincho" w:cs="MS Mincho" w:hint="eastAsia"/>
          <w:kern w:val="0"/>
          <w:sz w:val="21"/>
          <w:szCs w:val="21"/>
        </w:rPr>
        <w:t>2、 切</w:t>
      </w:r>
      <w:r>
        <w:rPr>
          <w:rFonts w:ascii="SimSun" w:eastAsia="SimSun" w:hAnsi="SimSun" w:cs="SimSun"/>
          <w:kern w:val="0"/>
          <w:sz w:val="21"/>
          <w:szCs w:val="21"/>
        </w:rPr>
        <w:t>换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到gio数据</w:t>
      </w:r>
      <w:r>
        <w:rPr>
          <w:rFonts w:ascii="SimSun" w:eastAsia="SimSun" w:hAnsi="SimSun" w:cs="SimSun"/>
          <w:kern w:val="0"/>
          <w:sz w:val="21"/>
          <w:szCs w:val="21"/>
        </w:rPr>
        <w:t>库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。</w:t>
      </w:r>
    </w:p>
    <w:p w14:paraId="5CE24DB5" w14:textId="4B1BFA1F" w:rsidR="00F231BA" w:rsidRPr="00F231BA" w:rsidRDefault="00F231BA" w:rsidP="00F231BA">
      <w:pPr>
        <w:pStyle w:val="ad"/>
      </w:pPr>
      <w:r w:rsidRPr="00F231BA">
        <w:t>use gio;</w:t>
      </w:r>
      <w:r>
        <w:rPr>
          <w:rFonts w:hint="eastAsia"/>
        </w:rPr>
        <w:t xml:space="preserve"> #切换至gio数据库</w:t>
      </w:r>
    </w:p>
    <w:p w14:paraId="6CF896E3" w14:textId="77777777" w:rsidR="00F231BA" w:rsidRDefault="00F231BA" w:rsidP="00F231BA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</w:p>
    <w:p w14:paraId="6FDDE059" w14:textId="6B434DAC" w:rsidR="00F231BA" w:rsidRDefault="00F231BA" w:rsidP="00F231BA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  <w:r>
        <w:rPr>
          <w:rFonts w:ascii="SimSun" w:eastAsia="SimSun" w:hAnsi="SimSun" w:cs="SimSun" w:hint="eastAsia"/>
          <w:kern w:val="0"/>
          <w:sz w:val="21"/>
          <w:szCs w:val="21"/>
        </w:rPr>
        <w:t>3、查看online原始数据，正常是每半小时会有一条记录</w:t>
      </w:r>
    </w:p>
    <w:p w14:paraId="4D6591C4" w14:textId="77777777" w:rsidR="00F231BA" w:rsidRPr="00F231BA" w:rsidRDefault="00F231BA" w:rsidP="00F231BA">
      <w:pPr>
        <w:pStyle w:val="ad"/>
      </w:pPr>
      <w:r w:rsidRPr="00F231BA">
        <w:t>show partitions action;</w:t>
      </w:r>
    </w:p>
    <w:p w14:paraId="1007A7DD" w14:textId="77777777" w:rsidR="00F231BA" w:rsidRDefault="00F231BA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</w:p>
    <w:p w14:paraId="3F8E29D7" w14:textId="4719C33B" w:rsidR="00F231BA" w:rsidRDefault="00F231BA" w:rsidP="00F231BA">
      <w:pPr>
        <w:pStyle w:val="10"/>
      </w:pPr>
      <w:r>
        <w:rPr>
          <w:rFonts w:ascii="MS Mincho" w:eastAsia="MS Mincho" w:hAnsi="MS Mincho" w:cs="MS Mincho" w:hint="eastAsia"/>
        </w:rPr>
        <w:t>看</w:t>
      </w:r>
      <w:r>
        <w:t>显</w:t>
      </w:r>
      <w:r>
        <w:rPr>
          <w:rFonts w:ascii="MS Mincho" w:eastAsia="MS Mincho" w:hAnsi="MS Mincho" w:cs="MS Mincho" w:hint="eastAsia"/>
        </w:rPr>
        <w:t>示的</w:t>
      </w:r>
      <w:r>
        <w:rPr>
          <w:rFonts w:hint="eastAsia"/>
        </w:rPr>
        <w:t>时间，如果缺少一段时间的数据，也就是</w:t>
      </w:r>
      <w:r>
        <w:rPr>
          <w:rFonts w:hint="eastAsia"/>
        </w:rPr>
        <w:t>online</w:t>
      </w:r>
      <w:r>
        <w:rPr>
          <w:rFonts w:hint="eastAsia"/>
        </w:rPr>
        <w:t>没有读取那段时间的原始数据，如缺少</w:t>
      </w:r>
      <w:r>
        <w:rPr>
          <w:rFonts w:hint="eastAsia"/>
        </w:rPr>
        <w:t xml:space="preserve">201803241600 </w:t>
      </w:r>
      <w:r>
        <w:t>–</w:t>
      </w:r>
      <w:r>
        <w:rPr>
          <w:rFonts w:hint="eastAsia"/>
        </w:rPr>
        <w:t xml:space="preserve"> 201803242400</w:t>
      </w:r>
      <w:r>
        <w:rPr>
          <w:rFonts w:hint="eastAsia"/>
        </w:rPr>
        <w:t>，输出没有这个时间段。</w:t>
      </w:r>
    </w:p>
    <w:p w14:paraId="0262DF2E" w14:textId="77777777" w:rsidR="00F231BA" w:rsidRPr="00F231BA" w:rsidRDefault="00F231BA" w:rsidP="00F231BA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</w:p>
    <w:p w14:paraId="4E49C0BA" w14:textId="7E737D87" w:rsidR="00F231BA" w:rsidRDefault="00F231BA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>
        <w:rPr>
          <w:rFonts w:ascii="MS Mincho" w:eastAsia="MS Mincho" w:hAnsi="MS Mincho" w:cs="MS Mincho" w:hint="eastAsia"/>
          <w:kern w:val="0"/>
          <w:sz w:val="21"/>
          <w:szCs w:val="21"/>
        </w:rPr>
        <w:t>4、停止online和offline服</w:t>
      </w:r>
      <w:r>
        <w:rPr>
          <w:rFonts w:ascii="SimSun" w:eastAsia="SimSun" w:hAnsi="SimSun" w:cs="SimSun"/>
          <w:kern w:val="0"/>
          <w:sz w:val="21"/>
          <w:szCs w:val="21"/>
        </w:rPr>
        <w:t>务</w:t>
      </w:r>
    </w:p>
    <w:p w14:paraId="2FA39BB4" w14:textId="54E41BB4" w:rsidR="00F231BA" w:rsidRDefault="00F231BA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>
        <w:rPr>
          <w:rFonts w:ascii="SimSun" w:eastAsia="SimSun" w:hAnsi="SimSun" w:cs="SimSun"/>
          <w:kern w:val="0"/>
          <w:sz w:val="21"/>
          <w:szCs w:val="21"/>
        </w:rPr>
        <w:t>详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情停止参考online和offline的服</w:t>
      </w:r>
      <w:r>
        <w:rPr>
          <w:rFonts w:ascii="SimSun" w:eastAsia="SimSun" w:hAnsi="SimSun" w:cs="SimSun"/>
          <w:kern w:val="0"/>
          <w:sz w:val="21"/>
          <w:szCs w:val="21"/>
        </w:rPr>
        <w:t>务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停止命令</w:t>
      </w:r>
      <w:r w:rsidR="0075648B">
        <w:rPr>
          <w:rFonts w:ascii="MS Mincho" w:eastAsia="MS Mincho" w:hAnsi="MS Mincho" w:cs="MS Mincho" w:hint="eastAsia"/>
          <w:kern w:val="0"/>
          <w:sz w:val="21"/>
          <w:szCs w:val="21"/>
        </w:rPr>
        <w:t>（注意定</w:t>
      </w:r>
      <w:r w:rsidR="0075648B">
        <w:rPr>
          <w:rFonts w:ascii="SimSun" w:eastAsia="SimSun" w:hAnsi="SimSun" w:cs="SimSun"/>
          <w:kern w:val="0"/>
          <w:sz w:val="21"/>
          <w:szCs w:val="21"/>
        </w:rPr>
        <w:t>时</w:t>
      </w:r>
      <w:r w:rsidR="0075648B">
        <w:rPr>
          <w:rFonts w:ascii="MS Mincho" w:eastAsia="MS Mincho" w:hAnsi="MS Mincho" w:cs="MS Mincho" w:hint="eastAsia"/>
          <w:kern w:val="0"/>
          <w:sz w:val="21"/>
          <w:szCs w:val="21"/>
        </w:rPr>
        <w:t>任</w:t>
      </w:r>
      <w:r w:rsidR="0075648B">
        <w:rPr>
          <w:rFonts w:ascii="SimSun" w:eastAsia="SimSun" w:hAnsi="SimSun" w:cs="SimSun"/>
          <w:kern w:val="0"/>
          <w:sz w:val="21"/>
          <w:szCs w:val="21"/>
        </w:rPr>
        <w:t>务</w:t>
      </w:r>
      <w:r w:rsidR="0075648B">
        <w:rPr>
          <w:rFonts w:ascii="MS Mincho" w:eastAsia="MS Mincho" w:hAnsi="MS Mincho" w:cs="MS Mincho" w:hint="eastAsia"/>
          <w:kern w:val="0"/>
          <w:sz w:val="21"/>
          <w:szCs w:val="21"/>
        </w:rPr>
        <w:t>，先注</w:t>
      </w:r>
      <w:r w:rsidR="0075648B">
        <w:rPr>
          <w:rFonts w:ascii="SimSun" w:eastAsia="SimSun" w:hAnsi="SimSun" w:cs="SimSun"/>
          <w:kern w:val="0"/>
          <w:sz w:val="21"/>
          <w:szCs w:val="21"/>
        </w:rPr>
        <w:t>释</w:t>
      </w:r>
      <w:r w:rsidR="0075648B">
        <w:rPr>
          <w:rFonts w:ascii="MS Mincho" w:eastAsia="MS Mincho" w:hAnsi="MS Mincho" w:cs="MS Mincho" w:hint="eastAsia"/>
          <w:kern w:val="0"/>
          <w:sz w:val="21"/>
          <w:szCs w:val="21"/>
        </w:rPr>
        <w:t>，数据追上以后</w:t>
      </w:r>
      <w:r w:rsidR="0075648B">
        <w:rPr>
          <w:rFonts w:ascii="SimSun" w:eastAsia="SimSun" w:hAnsi="SimSun" w:cs="SimSun"/>
          <w:kern w:val="0"/>
          <w:sz w:val="21"/>
          <w:szCs w:val="21"/>
        </w:rPr>
        <w:t>删</w:t>
      </w:r>
      <w:r w:rsidR="0075648B">
        <w:rPr>
          <w:rFonts w:ascii="MS Mincho" w:eastAsia="MS Mincho" w:hAnsi="MS Mincho" w:cs="MS Mincho" w:hint="eastAsia"/>
          <w:kern w:val="0"/>
          <w:sz w:val="21"/>
          <w:szCs w:val="21"/>
        </w:rPr>
        <w:t>除注</w:t>
      </w:r>
      <w:r w:rsidR="0075648B">
        <w:rPr>
          <w:rFonts w:ascii="SimSun" w:eastAsia="SimSun" w:hAnsi="SimSun" w:cs="SimSun"/>
          <w:kern w:val="0"/>
          <w:sz w:val="21"/>
          <w:szCs w:val="21"/>
        </w:rPr>
        <w:t>释</w:t>
      </w:r>
      <w:r w:rsidR="0075648B">
        <w:rPr>
          <w:rFonts w:ascii="MS Mincho" w:eastAsia="MS Mincho" w:hAnsi="MS Mincho" w:cs="MS Mincho" w:hint="eastAsia"/>
          <w:kern w:val="0"/>
          <w:sz w:val="21"/>
          <w:szCs w:val="21"/>
        </w:rPr>
        <w:t>）</w:t>
      </w:r>
    </w:p>
    <w:p w14:paraId="4713CE05" w14:textId="77777777" w:rsidR="00F231BA" w:rsidRDefault="00F231BA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</w:p>
    <w:p w14:paraId="32992561" w14:textId="1EE2987D" w:rsidR="00F231BA" w:rsidRDefault="00F231BA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>
        <w:rPr>
          <w:rFonts w:ascii="MS Mincho" w:eastAsia="MS Mincho" w:hAnsi="MS Mincho" w:cs="MS Mincho" w:hint="eastAsia"/>
          <w:kern w:val="0"/>
          <w:sz w:val="21"/>
          <w:szCs w:val="21"/>
        </w:rPr>
        <w:t>5、修改online的配置文件</w:t>
      </w:r>
    </w:p>
    <w:p w14:paraId="30924A54" w14:textId="67FB713A" w:rsidR="00F231BA" w:rsidRDefault="00F231BA" w:rsidP="00F231BA">
      <w:pPr>
        <w:pStyle w:val="ad"/>
      </w:pPr>
      <w:r>
        <w:t>cd /apps/svr/online/conf</w:t>
      </w:r>
    </w:p>
    <w:p w14:paraId="408EE5F4" w14:textId="5C0BCF9D" w:rsidR="00230782" w:rsidRPr="00230782" w:rsidRDefault="00F231BA" w:rsidP="00F231BA">
      <w:pPr>
        <w:pStyle w:val="ad"/>
      </w:pPr>
      <w:r>
        <w:t>vim common.</w:t>
      </w:r>
      <w:r w:rsidR="00230782">
        <w:t>conf</w:t>
      </w:r>
    </w:p>
    <w:p w14:paraId="4C95F254" w14:textId="77777777" w:rsidR="00F231BA" w:rsidRPr="00F231BA" w:rsidRDefault="00F231BA" w:rsidP="00F231BA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F231BA">
        <w:rPr>
          <w:rFonts w:ascii="MS Mincho" w:eastAsia="MS Mincho" w:hAnsi="MS Mincho" w:cs="MS Mincho"/>
          <w:kern w:val="0"/>
          <w:sz w:val="21"/>
          <w:szCs w:val="21"/>
        </w:rPr>
        <w:t>修改</w:t>
      </w:r>
      <w:r w:rsidRPr="00F231BA">
        <w:rPr>
          <w:rFonts w:eastAsia="Times New Roman"/>
          <w:kern w:val="0"/>
          <w:sz w:val="21"/>
          <w:szCs w:val="21"/>
        </w:rPr>
        <w:t>online</w:t>
      </w:r>
      <w:r w:rsidRPr="00F231BA">
        <w:rPr>
          <w:rFonts w:ascii="SimSun" w:eastAsia="SimSun" w:hAnsi="SimSun" w:cs="SimSun"/>
          <w:kern w:val="0"/>
          <w:sz w:val="21"/>
          <w:szCs w:val="21"/>
        </w:rPr>
        <w:t>读区数据配置</w:t>
      </w:r>
      <w:r w:rsidRPr="00F231BA">
        <w:rPr>
          <w:rFonts w:eastAsia="Times New Roman"/>
          <w:kern w:val="0"/>
          <w:sz w:val="21"/>
          <w:szCs w:val="21"/>
        </w:rPr>
        <w:t>kafka.reset,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重启</w:t>
      </w:r>
      <w:r w:rsidRPr="00F231BA">
        <w:rPr>
          <w:rFonts w:eastAsia="Times New Roman"/>
          <w:kern w:val="0"/>
          <w:sz w:val="21"/>
          <w:szCs w:val="21"/>
        </w:rPr>
        <w:t>online.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开始追原始数据</w:t>
      </w:r>
      <w:r w:rsidRPr="00F231BA">
        <w:rPr>
          <w:rFonts w:eastAsia="Times New Roman"/>
          <w:kern w:val="0"/>
          <w:sz w:val="21"/>
          <w:szCs w:val="21"/>
        </w:rPr>
        <w:t>.(earliest/latest)</w:t>
      </w:r>
    </w:p>
    <w:p w14:paraId="2F7E7076" w14:textId="77777777" w:rsidR="00F231BA" w:rsidRPr="00F231BA" w:rsidRDefault="00F231BA" w:rsidP="00F231BA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F231BA">
        <w:rPr>
          <w:rFonts w:eastAsia="Times New Roman"/>
          <w:kern w:val="0"/>
          <w:sz w:val="21"/>
          <w:szCs w:val="21"/>
        </w:rPr>
        <w:t xml:space="preserve"># app.after: 1487203200000 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从指定的</w:t>
      </w:r>
      <w:r w:rsidRPr="00F231BA">
        <w:rPr>
          <w:rFonts w:ascii="SimSun" w:eastAsia="SimSun" w:hAnsi="SimSun" w:cs="SimSun"/>
          <w:kern w:val="0"/>
          <w:sz w:val="21"/>
          <w:szCs w:val="21"/>
        </w:rPr>
        <w:t>时间节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点</w:t>
      </w:r>
      <w:r w:rsidRPr="00F231BA">
        <w:rPr>
          <w:rFonts w:ascii="SimSun" w:eastAsia="SimSun" w:hAnsi="SimSun" w:cs="SimSun"/>
          <w:kern w:val="0"/>
          <w:sz w:val="21"/>
          <w:szCs w:val="21"/>
        </w:rPr>
        <w:t>读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取</w:t>
      </w:r>
      <w:r w:rsidRPr="00F231BA">
        <w:rPr>
          <w:rFonts w:eastAsia="Times New Roman"/>
          <w:kern w:val="0"/>
          <w:sz w:val="21"/>
          <w:szCs w:val="21"/>
        </w:rPr>
        <w:t>kafka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数据</w:t>
      </w:r>
    </w:p>
    <w:p w14:paraId="20AD2095" w14:textId="77777777" w:rsidR="00F231BA" w:rsidRPr="00F231BA" w:rsidRDefault="00F231BA" w:rsidP="00F231BA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F231BA">
        <w:rPr>
          <w:rFonts w:eastAsia="Times New Roman"/>
          <w:kern w:val="0"/>
          <w:sz w:val="21"/>
          <w:szCs w:val="21"/>
        </w:rPr>
        <w:t>action {</w:t>
      </w:r>
    </w:p>
    <w:p w14:paraId="2CC7B312" w14:textId="77777777" w:rsidR="00F231BA" w:rsidRPr="00F231BA" w:rsidRDefault="00F231BA" w:rsidP="00F231BA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F231BA">
        <w:rPr>
          <w:rFonts w:eastAsia="Times New Roman"/>
          <w:kern w:val="0"/>
          <w:sz w:val="21"/>
          <w:szCs w:val="21"/>
        </w:rPr>
        <w:t>expire.hour: 24</w:t>
      </w:r>
    </w:p>
    <w:p w14:paraId="042D8333" w14:textId="77777777" w:rsidR="00F231BA" w:rsidRPr="00F231BA" w:rsidRDefault="00F231BA" w:rsidP="00F231BA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F231BA">
        <w:rPr>
          <w:rFonts w:eastAsia="Times New Roman"/>
          <w:kern w:val="0"/>
          <w:sz w:val="21"/>
          <w:szCs w:val="21"/>
        </w:rPr>
        <w:t xml:space="preserve">} </w:t>
      </w:r>
      <w:r w:rsidRPr="00F231BA">
        <w:rPr>
          <w:rFonts w:ascii="SimSun" w:eastAsia="SimSun" w:hAnsi="SimSun" w:cs="SimSun"/>
          <w:kern w:val="0"/>
          <w:sz w:val="21"/>
          <w:szCs w:val="21"/>
        </w:rPr>
        <w:t>这个配置，读取数据截止小时，即只读取最近</w:t>
      </w:r>
      <w:r w:rsidRPr="00F231BA">
        <w:rPr>
          <w:rFonts w:eastAsia="Times New Roman"/>
          <w:kern w:val="0"/>
          <w:sz w:val="21"/>
          <w:szCs w:val="21"/>
        </w:rPr>
        <w:t>24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小</w:t>
      </w:r>
      <w:r w:rsidRPr="00F231BA">
        <w:rPr>
          <w:rFonts w:ascii="SimSun" w:eastAsia="SimSun" w:hAnsi="SimSun" w:cs="SimSun"/>
          <w:kern w:val="0"/>
          <w:sz w:val="21"/>
          <w:szCs w:val="21"/>
        </w:rPr>
        <w:t>时</w:t>
      </w:r>
    </w:p>
    <w:p w14:paraId="610EDDD8" w14:textId="77777777" w:rsidR="00F231BA" w:rsidRDefault="00F231BA" w:rsidP="00F231BA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F231BA">
        <w:rPr>
          <w:rFonts w:ascii="MS Mincho" w:eastAsia="MS Mincho" w:hAnsi="MS Mincho" w:cs="MS Mincho"/>
          <w:kern w:val="0"/>
          <w:sz w:val="21"/>
          <w:szCs w:val="21"/>
        </w:rPr>
        <w:t>追数完成后修改回默</w:t>
      </w:r>
      <w:r w:rsidRPr="00F231BA">
        <w:rPr>
          <w:rFonts w:ascii="SimSun" w:eastAsia="SimSun" w:hAnsi="SimSun" w:cs="SimSun"/>
          <w:kern w:val="0"/>
          <w:sz w:val="21"/>
          <w:szCs w:val="21"/>
        </w:rPr>
        <w:t>认</w:t>
      </w:r>
      <w:r w:rsidRPr="00F231BA">
        <w:rPr>
          <w:rFonts w:ascii="MS Mincho" w:eastAsia="MS Mincho" w:hAnsi="MS Mincho" w:cs="MS Mincho"/>
          <w:kern w:val="0"/>
          <w:sz w:val="21"/>
          <w:szCs w:val="21"/>
        </w:rPr>
        <w:t>配置，重启</w:t>
      </w:r>
      <w:r w:rsidRPr="00F231BA">
        <w:rPr>
          <w:rFonts w:eastAsia="Times New Roman"/>
          <w:kern w:val="0"/>
          <w:sz w:val="21"/>
          <w:szCs w:val="21"/>
        </w:rPr>
        <w:t>online</w:t>
      </w:r>
    </w:p>
    <w:p w14:paraId="2C39A2A3" w14:textId="77777777" w:rsidR="00415949" w:rsidRDefault="00415949" w:rsidP="00F231BA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</w:p>
    <w:p w14:paraId="58B685F2" w14:textId="2B28C050" w:rsidR="00415949" w:rsidRDefault="00415949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>
        <w:rPr>
          <w:rFonts w:eastAsia="Times New Roman"/>
          <w:kern w:val="0"/>
          <w:sz w:val="21"/>
          <w:szCs w:val="21"/>
        </w:rPr>
        <w:t>6</w:t>
      </w:r>
      <w:r>
        <w:rPr>
          <w:rFonts w:ascii="MS Mincho" w:eastAsia="MS Mincho" w:hAnsi="MS Mincho" w:cs="MS Mincho"/>
          <w:kern w:val="0"/>
          <w:sz w:val="21"/>
          <w:szCs w:val="21"/>
        </w:rPr>
        <w:t>、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确定元数据是否正常</w:t>
      </w:r>
      <w:r>
        <w:rPr>
          <w:rFonts w:ascii="SimSun" w:eastAsia="SimSun" w:hAnsi="SimSun" w:cs="SimSun"/>
          <w:kern w:val="0"/>
          <w:sz w:val="21"/>
          <w:szCs w:val="21"/>
        </w:rPr>
        <w:t>获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取</w:t>
      </w:r>
    </w:p>
    <w:p w14:paraId="556677BB" w14:textId="09B92061" w:rsidR="00415949" w:rsidRDefault="00415949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>
        <w:rPr>
          <w:rFonts w:ascii="MS Mincho" w:eastAsia="MS Mincho" w:hAnsi="MS Mincho" w:cs="MS Mincho" w:hint="eastAsia"/>
          <w:kern w:val="0"/>
          <w:sz w:val="21"/>
          <w:szCs w:val="21"/>
        </w:rPr>
        <w:t>重复1、2、3操作</w:t>
      </w:r>
      <w:r>
        <w:rPr>
          <w:rFonts w:ascii="SimSun" w:eastAsia="SimSun" w:hAnsi="SimSun" w:cs="SimSun"/>
          <w:kern w:val="0"/>
          <w:sz w:val="21"/>
          <w:szCs w:val="21"/>
        </w:rPr>
        <w:t>查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看是否有缺失</w:t>
      </w:r>
      <w:r>
        <w:rPr>
          <w:rFonts w:ascii="SimSun" w:eastAsia="SimSun" w:hAnsi="SimSun" w:cs="SimSun"/>
          <w:kern w:val="0"/>
          <w:sz w:val="21"/>
          <w:szCs w:val="21"/>
        </w:rPr>
        <w:t>时间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短的数据</w:t>
      </w:r>
    </w:p>
    <w:p w14:paraId="1E1BD1ED" w14:textId="77777777" w:rsidR="00415949" w:rsidRDefault="00415949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</w:p>
    <w:p w14:paraId="751A0BE4" w14:textId="77777777" w:rsidR="00415949" w:rsidRDefault="00415949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>
        <w:rPr>
          <w:rFonts w:ascii="MS Mincho" w:eastAsia="MS Mincho" w:hAnsi="MS Mincho" w:cs="MS Mincho" w:hint="eastAsia"/>
          <w:kern w:val="0"/>
          <w:sz w:val="21"/>
          <w:szCs w:val="21"/>
        </w:rPr>
        <w:t>7、</w:t>
      </w:r>
      <w:r w:rsidR="00F231BA" w:rsidRPr="00F231BA">
        <w:rPr>
          <w:rFonts w:ascii="MS Mincho" w:eastAsia="MS Mincho" w:hAnsi="MS Mincho" w:cs="MS Mincho"/>
          <w:kern w:val="0"/>
          <w:sz w:val="21"/>
          <w:szCs w:val="21"/>
        </w:rPr>
        <w:t>元数据已</w:t>
      </w:r>
      <w:r w:rsidR="00F231BA" w:rsidRPr="00F231BA">
        <w:rPr>
          <w:rFonts w:ascii="SimSun" w:eastAsia="SimSun" w:hAnsi="SimSun" w:cs="SimSun"/>
          <w:kern w:val="0"/>
          <w:sz w:val="21"/>
          <w:szCs w:val="21"/>
        </w:rPr>
        <w:t>经</w:t>
      </w:r>
      <w:r w:rsidR="00F231BA" w:rsidRPr="00F231BA">
        <w:rPr>
          <w:rFonts w:eastAsia="Times New Roman"/>
          <w:kern w:val="0"/>
          <w:sz w:val="21"/>
          <w:szCs w:val="21"/>
        </w:rPr>
        <w:t>OK</w:t>
      </w:r>
      <w:r w:rsidR="00F231BA" w:rsidRPr="00F231BA">
        <w:rPr>
          <w:rFonts w:ascii="MS Mincho" w:eastAsia="MS Mincho" w:hAnsi="MS Mincho" w:cs="MS Mincho"/>
          <w:kern w:val="0"/>
          <w:sz w:val="21"/>
          <w:szCs w:val="21"/>
        </w:rPr>
        <w:t>，需要配置跑</w:t>
      </w:r>
      <w:r w:rsidR="00F231BA" w:rsidRPr="00F231BA">
        <w:rPr>
          <w:rFonts w:eastAsia="Times New Roman"/>
          <w:kern w:val="0"/>
          <w:sz w:val="21"/>
          <w:szCs w:val="21"/>
        </w:rPr>
        <w:t xml:space="preserve">offline jobs </w:t>
      </w:r>
      <w:r w:rsidR="00F231BA" w:rsidRPr="00F231BA">
        <w:rPr>
          <w:rFonts w:ascii="MS Mincho" w:eastAsia="MS Mincho" w:hAnsi="MS Mincho" w:cs="MS Mincho"/>
          <w:kern w:val="0"/>
          <w:sz w:val="21"/>
          <w:szCs w:val="21"/>
        </w:rPr>
        <w:t>。</w:t>
      </w:r>
    </w:p>
    <w:p w14:paraId="5D047C90" w14:textId="1890C475" w:rsidR="00415949" w:rsidRDefault="00415949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  <w:r>
        <w:rPr>
          <w:rFonts w:ascii="MS Mincho" w:eastAsia="MS Mincho" w:hAnsi="MS Mincho" w:cs="MS Mincho" w:hint="eastAsia"/>
          <w:kern w:val="0"/>
          <w:sz w:val="21"/>
          <w:szCs w:val="21"/>
        </w:rPr>
        <w:t>登</w:t>
      </w:r>
      <w:r>
        <w:rPr>
          <w:rFonts w:ascii="SimSun" w:eastAsia="SimSun" w:hAnsi="SimSun" w:cs="SimSun"/>
          <w:kern w:val="0"/>
          <w:sz w:val="21"/>
          <w:szCs w:val="21"/>
        </w:rPr>
        <w:t>陆</w:t>
      </w:r>
      <w:r w:rsidR="0075648B">
        <w:rPr>
          <w:rFonts w:ascii="MS Mincho" w:eastAsia="MS Mincho" w:hAnsi="MS Mincho" w:cs="MS Mincho" w:hint="eastAsia"/>
          <w:kern w:val="0"/>
          <w:sz w:val="21"/>
          <w:szCs w:val="21"/>
        </w:rPr>
        <w:t>offline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服</w:t>
      </w:r>
      <w:r>
        <w:rPr>
          <w:rFonts w:ascii="SimSun" w:eastAsia="SimSun" w:hAnsi="SimSun" w:cs="SimSun"/>
          <w:kern w:val="0"/>
          <w:sz w:val="21"/>
          <w:szCs w:val="21"/>
        </w:rPr>
        <w:t>务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器</w:t>
      </w:r>
    </w:p>
    <w:p w14:paraId="6E7D6BAA" w14:textId="58102FC7" w:rsidR="00415949" w:rsidRDefault="00415949" w:rsidP="00415949">
      <w:pPr>
        <w:pStyle w:val="ad"/>
      </w:pPr>
      <w:r>
        <w:t>cd /apps/svr/offline</w:t>
      </w:r>
    </w:p>
    <w:p w14:paraId="102B9881" w14:textId="77777777" w:rsidR="00415949" w:rsidRDefault="00415949" w:rsidP="00F231BA">
      <w:pPr>
        <w:widowControl/>
        <w:spacing w:line="240" w:lineRule="auto"/>
        <w:rPr>
          <w:rFonts w:ascii="MS Mincho" w:eastAsia="MS Mincho" w:hAnsi="MS Mincho" w:cs="MS Mincho"/>
          <w:kern w:val="0"/>
          <w:sz w:val="21"/>
          <w:szCs w:val="21"/>
        </w:rPr>
      </w:pPr>
    </w:p>
    <w:p w14:paraId="32085EB2" w14:textId="77777777" w:rsidR="00415949" w:rsidRDefault="00415949" w:rsidP="00F231BA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  <w:r>
        <w:rPr>
          <w:rFonts w:ascii="MS Mincho" w:eastAsia="MS Mincho" w:hAnsi="MS Mincho" w:cs="MS Mincho"/>
          <w:kern w:val="0"/>
          <w:sz w:val="21"/>
          <w:szCs w:val="21"/>
        </w:rPr>
        <w:t>8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、修改</w:t>
      </w:r>
      <w:r>
        <w:rPr>
          <w:rFonts w:ascii="SimSun" w:eastAsia="SimSun" w:hAnsi="SimSun" w:cs="SimSun"/>
          <w:kern w:val="0"/>
          <w:sz w:val="21"/>
          <w:szCs w:val="21"/>
        </w:rPr>
        <w:t>时间</w:t>
      </w:r>
    </w:p>
    <w:p w14:paraId="126188A7" w14:textId="114B5A4A" w:rsidR="00F231BA" w:rsidRDefault="00415949" w:rsidP="00F231BA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  <w:r>
        <w:rPr>
          <w:rFonts w:ascii="SimSun" w:eastAsia="SimSun" w:hAnsi="SimSun" w:cs="SimSun" w:hint="eastAsia"/>
          <w:kern w:val="0"/>
          <w:sz w:val="21"/>
          <w:szCs w:val="21"/>
        </w:rPr>
        <w:t>将时间修改至缺失数据前的时间点然后</w:t>
      </w:r>
      <w:r>
        <w:rPr>
          <w:rFonts w:ascii="MS Mincho" w:eastAsia="MS Mincho" w:hAnsi="MS Mincho" w:cs="MS Mincho" w:hint="eastAsia"/>
          <w:kern w:val="0"/>
          <w:sz w:val="21"/>
          <w:szCs w:val="21"/>
        </w:rPr>
        <w:t>修改</w:t>
      </w:r>
      <w:r w:rsidR="00F231BA" w:rsidRPr="00F231BA">
        <w:rPr>
          <w:rFonts w:eastAsia="Times New Roman"/>
          <w:kern w:val="0"/>
          <w:sz w:val="21"/>
          <w:szCs w:val="21"/>
        </w:rPr>
        <w:t xml:space="preserve">MainFrame.pos </w:t>
      </w:r>
      <w:r w:rsidR="00F231BA" w:rsidRPr="00F231BA">
        <w:rPr>
          <w:rFonts w:ascii="MS Mincho" w:eastAsia="MS Mincho" w:hAnsi="MS Mincho" w:cs="MS Mincho"/>
          <w:kern w:val="0"/>
          <w:sz w:val="21"/>
          <w:szCs w:val="21"/>
        </w:rPr>
        <w:t>和</w:t>
      </w:r>
      <w:r w:rsidR="00F231BA" w:rsidRPr="00F231BA">
        <w:rPr>
          <w:rFonts w:eastAsia="Times New Roman"/>
          <w:kern w:val="0"/>
          <w:sz w:val="21"/>
          <w:szCs w:val="21"/>
        </w:rPr>
        <w:t xml:space="preserve"> Load.pos</w:t>
      </w:r>
      <w:r>
        <w:rPr>
          <w:rFonts w:ascii="SimSun" w:eastAsia="SimSun" w:hAnsi="SimSun" w:cs="SimSun" w:hint="eastAsia"/>
          <w:kern w:val="0"/>
          <w:sz w:val="21"/>
          <w:szCs w:val="21"/>
        </w:rPr>
        <w:t>文件，重启offline服务。</w:t>
      </w:r>
    </w:p>
    <w:p w14:paraId="6D69DCDF" w14:textId="77777777" w:rsidR="00415949" w:rsidRDefault="00415949" w:rsidP="00F231BA">
      <w:pPr>
        <w:widowControl/>
        <w:spacing w:line="240" w:lineRule="auto"/>
        <w:rPr>
          <w:rFonts w:ascii="SimSun" w:eastAsia="SimSun" w:hAnsi="SimSun" w:cs="SimSun" w:hint="eastAsia"/>
          <w:kern w:val="0"/>
          <w:sz w:val="21"/>
          <w:szCs w:val="21"/>
        </w:rPr>
      </w:pPr>
    </w:p>
    <w:p w14:paraId="04CD844A" w14:textId="29A6A7F8" w:rsidR="0075648B" w:rsidRDefault="0075648B" w:rsidP="00F231BA">
      <w:pPr>
        <w:widowControl/>
        <w:spacing w:line="240" w:lineRule="auto"/>
        <w:rPr>
          <w:rFonts w:ascii="SimSun" w:eastAsia="SimSun" w:hAnsi="SimSun" w:cs="SimSun" w:hint="eastAsia"/>
          <w:kern w:val="0"/>
          <w:sz w:val="21"/>
          <w:szCs w:val="21"/>
        </w:rPr>
      </w:pPr>
      <w:r>
        <w:rPr>
          <w:rFonts w:ascii="SimSun" w:eastAsia="SimSun" w:hAnsi="SimSun" w:cs="SimSun" w:hint="eastAsia"/>
          <w:kern w:val="0"/>
          <w:sz w:val="21"/>
          <w:szCs w:val="21"/>
        </w:rPr>
        <w:t>9、等待验证数据</w:t>
      </w:r>
    </w:p>
    <w:p w14:paraId="12D3855A" w14:textId="77777777" w:rsidR="00415949" w:rsidRDefault="00415949" w:rsidP="00F231BA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</w:p>
    <w:p w14:paraId="57AF9793" w14:textId="3492DAAE" w:rsidR="00415949" w:rsidRDefault="00815D22" w:rsidP="00815D22">
      <w:pPr>
        <w:pStyle w:val="3"/>
      </w:pPr>
      <w:bookmarkStart w:id="109" w:name="_Toc513455828"/>
      <w:r>
        <w:rPr>
          <w:rFonts w:hint="eastAsia"/>
        </w:rPr>
        <w:t>查看</w:t>
      </w:r>
      <w:r>
        <w:rPr>
          <w:rFonts w:hint="eastAsia"/>
        </w:rPr>
        <w:t>offline</w:t>
      </w:r>
      <w:r>
        <w:rPr>
          <w:rFonts w:hint="eastAsia"/>
        </w:rPr>
        <w:t>失败的任务</w:t>
      </w:r>
      <w:bookmarkEnd w:id="109"/>
    </w:p>
    <w:p w14:paraId="7D72BA83" w14:textId="77777777" w:rsidR="00815D22" w:rsidRPr="00815D22" w:rsidRDefault="00815D22" w:rsidP="00815D22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815D22">
        <w:rPr>
          <w:rFonts w:ascii="MS Mincho" w:eastAsia="MS Mincho" w:hAnsi="MS Mincho" w:cs="MS Mincho"/>
          <w:kern w:val="0"/>
          <w:sz w:val="21"/>
          <w:szCs w:val="21"/>
        </w:rPr>
        <w:t>数据</w:t>
      </w:r>
      <w:r w:rsidRPr="00815D22">
        <w:rPr>
          <w:rFonts w:ascii="SimSun" w:eastAsia="SimSun" w:hAnsi="SimSun" w:cs="SimSun"/>
          <w:kern w:val="0"/>
          <w:sz w:val="21"/>
          <w:szCs w:val="21"/>
        </w:rPr>
        <w:t>库</w:t>
      </w:r>
      <w:r w:rsidRPr="00815D22">
        <w:rPr>
          <w:rFonts w:ascii="MS Mincho" w:eastAsia="MS Mincho" w:hAnsi="MS Mincho" w:cs="MS Mincho"/>
          <w:kern w:val="0"/>
          <w:sz w:val="21"/>
          <w:szCs w:val="21"/>
        </w:rPr>
        <w:t>：</w:t>
      </w:r>
      <w:r w:rsidRPr="00815D22">
        <w:rPr>
          <w:rFonts w:eastAsia="Times New Roman"/>
          <w:kern w:val="0"/>
          <w:sz w:val="21"/>
          <w:szCs w:val="21"/>
        </w:rPr>
        <w:t xml:space="preserve"> postgres</w:t>
      </w:r>
    </w:p>
    <w:p w14:paraId="356A20B0" w14:textId="77777777" w:rsidR="00815D22" w:rsidRPr="00815D22" w:rsidRDefault="00815D22" w:rsidP="00815D22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</w:p>
    <w:p w14:paraId="4374C565" w14:textId="77777777" w:rsidR="00815D22" w:rsidRPr="00815D22" w:rsidRDefault="00815D22" w:rsidP="00815D22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815D22">
        <w:rPr>
          <w:rFonts w:ascii="MS Mincho" w:eastAsia="MS Mincho" w:hAnsi="MS Mincho" w:cs="MS Mincho"/>
          <w:kern w:val="0"/>
          <w:sz w:val="21"/>
          <w:szCs w:val="21"/>
        </w:rPr>
        <w:t>登</w:t>
      </w:r>
      <w:r w:rsidRPr="00815D22">
        <w:rPr>
          <w:rFonts w:ascii="SimSun" w:eastAsia="SimSun" w:hAnsi="SimSun" w:cs="SimSun"/>
          <w:kern w:val="0"/>
          <w:sz w:val="21"/>
          <w:szCs w:val="21"/>
        </w:rPr>
        <w:t>陆</w:t>
      </w:r>
      <w:r w:rsidRPr="00815D22">
        <w:rPr>
          <w:rFonts w:ascii="MS Mincho" w:eastAsia="MS Mincho" w:hAnsi="MS Mincho" w:cs="MS Mincho"/>
          <w:kern w:val="0"/>
          <w:sz w:val="21"/>
          <w:szCs w:val="21"/>
        </w:rPr>
        <w:t>方式：</w:t>
      </w:r>
      <w:r w:rsidRPr="00815D22">
        <w:rPr>
          <w:rFonts w:eastAsia="Times New Roman"/>
          <w:kern w:val="0"/>
          <w:sz w:val="21"/>
          <w:szCs w:val="21"/>
        </w:rPr>
        <w:t xml:space="preserve">psql -U apps -d rules </w:t>
      </w:r>
    </w:p>
    <w:p w14:paraId="71C59C24" w14:textId="77777777" w:rsidR="00815D22" w:rsidRPr="00815D22" w:rsidRDefault="00815D22" w:rsidP="00815D22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815D22">
        <w:rPr>
          <w:rFonts w:ascii="SimSun" w:eastAsia="SimSun" w:hAnsi="SimSun" w:cs="SimSun"/>
          <w:kern w:val="0"/>
          <w:sz w:val="21"/>
          <w:szCs w:val="21"/>
        </w:rPr>
        <w:t>查看</w:t>
      </w:r>
      <w:r w:rsidRPr="00815D22">
        <w:rPr>
          <w:rFonts w:eastAsia="Times New Roman"/>
          <w:kern w:val="0"/>
          <w:sz w:val="21"/>
          <w:szCs w:val="21"/>
        </w:rPr>
        <w:t>rules</w:t>
      </w:r>
      <w:r w:rsidRPr="00815D22">
        <w:rPr>
          <w:rFonts w:ascii="MS Mincho" w:eastAsia="MS Mincho" w:hAnsi="MS Mincho" w:cs="MS Mincho"/>
          <w:kern w:val="0"/>
          <w:sz w:val="21"/>
          <w:szCs w:val="21"/>
        </w:rPr>
        <w:t>的</w:t>
      </w:r>
      <w:r w:rsidRPr="00815D22">
        <w:rPr>
          <w:rFonts w:eastAsia="Times New Roman"/>
          <w:kern w:val="0"/>
          <w:sz w:val="21"/>
          <w:szCs w:val="21"/>
        </w:rPr>
        <w:t>job_todo</w:t>
      </w:r>
      <w:r w:rsidRPr="00815D22">
        <w:rPr>
          <w:rFonts w:ascii="MS Mincho" w:eastAsia="MS Mincho" w:hAnsi="MS Mincho" w:cs="MS Mincho"/>
          <w:kern w:val="0"/>
          <w:sz w:val="21"/>
          <w:szCs w:val="21"/>
        </w:rPr>
        <w:t>表</w:t>
      </w:r>
    </w:p>
    <w:p w14:paraId="4503F2DC" w14:textId="77777777" w:rsidR="00815D22" w:rsidRPr="00815D22" w:rsidRDefault="00815D22" w:rsidP="00815D22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</w:p>
    <w:p w14:paraId="4388BD69" w14:textId="77777777" w:rsidR="00815D22" w:rsidRPr="00815D22" w:rsidRDefault="00815D22" w:rsidP="00815D22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815D22">
        <w:rPr>
          <w:rFonts w:ascii="SimSun" w:eastAsia="SimSun" w:hAnsi="SimSun" w:cs="SimSun"/>
          <w:kern w:val="0"/>
          <w:sz w:val="21"/>
          <w:szCs w:val="21"/>
        </w:rPr>
        <w:t>统计当前所有任务的状态</w:t>
      </w:r>
    </w:p>
    <w:p w14:paraId="6FD736AA" w14:textId="77777777" w:rsidR="00815D22" w:rsidRPr="00815D22" w:rsidRDefault="00815D22" w:rsidP="00815D22">
      <w:pPr>
        <w:widowControl/>
        <w:spacing w:line="240" w:lineRule="auto"/>
        <w:rPr>
          <w:rFonts w:eastAsia="Times New Roman"/>
          <w:kern w:val="0"/>
          <w:sz w:val="21"/>
          <w:szCs w:val="21"/>
        </w:rPr>
      </w:pPr>
      <w:r w:rsidRPr="00815D22">
        <w:rPr>
          <w:rFonts w:eastAsia="Times New Roman"/>
          <w:kern w:val="0"/>
          <w:sz w:val="21"/>
          <w:szCs w:val="21"/>
        </w:rPr>
        <w:t>select clz, count(clz) from job_todo group by clz;</w:t>
      </w:r>
    </w:p>
    <w:p w14:paraId="00DC04FB" w14:textId="77777777" w:rsidR="00815D22" w:rsidRPr="00815D22" w:rsidRDefault="00815D22" w:rsidP="00815D22"/>
    <w:p w14:paraId="3AEABCFA" w14:textId="77777777" w:rsidR="00815D22" w:rsidRDefault="00815D22" w:rsidP="00F231BA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</w:p>
    <w:p w14:paraId="410FAA49" w14:textId="3CBC53DC" w:rsidR="009A79E9" w:rsidRDefault="009A79E9" w:rsidP="009A79E9">
      <w:pPr>
        <w:pStyle w:val="3"/>
      </w:pPr>
      <w:bookmarkStart w:id="110" w:name="_Toc513455829"/>
      <w:r>
        <w:rPr>
          <w:rFonts w:hint="eastAsia"/>
        </w:rPr>
        <w:t>容器服务升级</w:t>
      </w:r>
      <w:bookmarkEnd w:id="110"/>
    </w:p>
    <w:p w14:paraId="24F24D8E" w14:textId="77777777" w:rsidR="009A79E9" w:rsidRDefault="009A79E9" w:rsidP="009A79E9">
      <w:r>
        <w:rPr>
          <w:rFonts w:hint="eastAsia"/>
        </w:rPr>
        <w:t xml:space="preserve">### </w:t>
      </w:r>
      <w:r>
        <w:rPr>
          <w:rFonts w:hint="eastAsia"/>
        </w:rPr>
        <w:t>升级的大概步骤</w:t>
      </w:r>
    </w:p>
    <w:p w14:paraId="11049C8C" w14:textId="0A9F368B" w:rsidR="009A79E9" w:rsidRDefault="009A79E9" w:rsidP="009A79E9">
      <w:pPr>
        <w:pStyle w:val="aa"/>
        <w:widowControl/>
        <w:numPr>
          <w:ilvl w:val="0"/>
          <w:numId w:val="33"/>
        </w:numPr>
        <w:spacing w:line="240" w:lineRule="auto"/>
      </w:pPr>
      <w:r>
        <w:rPr>
          <w:rFonts w:hint="eastAsia"/>
        </w:rPr>
        <w:t>gio</w:t>
      </w:r>
      <w:r>
        <w:rPr>
          <w:rFonts w:hint="eastAsia"/>
        </w:rPr>
        <w:t>提供升级包的镜像</w:t>
      </w:r>
    </w:p>
    <w:p w14:paraId="1077A497" w14:textId="58E834C6" w:rsidR="009A79E9" w:rsidRDefault="009A79E9" w:rsidP="009A79E9">
      <w:pPr>
        <w:pStyle w:val="aa"/>
        <w:widowControl/>
        <w:numPr>
          <w:ilvl w:val="0"/>
          <w:numId w:val="33"/>
        </w:numPr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  <w:r>
        <w:rPr>
          <w:rFonts w:ascii="SimSun" w:eastAsia="SimSun" w:hAnsi="SimSun" w:cs="SimSun" w:hint="eastAsia"/>
          <w:kern w:val="0"/>
          <w:sz w:val="21"/>
          <w:szCs w:val="21"/>
        </w:rPr>
        <w:t>将gio提供的景象load到需要升级服务的docker镜像中。</w:t>
      </w:r>
    </w:p>
    <w:p w14:paraId="39C1BFCF" w14:textId="4BB22369" w:rsidR="009A79E9" w:rsidRDefault="009A79E9" w:rsidP="009A79E9">
      <w:pPr>
        <w:pStyle w:val="aa"/>
        <w:widowControl/>
        <w:numPr>
          <w:ilvl w:val="0"/>
          <w:numId w:val="33"/>
        </w:numPr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  <w:r>
        <w:rPr>
          <w:rFonts w:ascii="SimSun" w:eastAsia="SimSun" w:hAnsi="SimSun" w:cs="SimSun" w:hint="eastAsia"/>
          <w:kern w:val="0"/>
          <w:sz w:val="21"/>
          <w:szCs w:val="21"/>
        </w:rPr>
        <w:t>打开marathon界面修改镜像名称的版本即可</w:t>
      </w:r>
    </w:p>
    <w:p w14:paraId="0C0554DB" w14:textId="77777777" w:rsidR="009A79E9" w:rsidRDefault="009A79E9" w:rsidP="009A79E9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</w:p>
    <w:p w14:paraId="7C9F444A" w14:textId="0CE1BCEB" w:rsidR="009A79E9" w:rsidRDefault="009A79E9" w:rsidP="009A79E9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  <w:r>
        <w:rPr>
          <w:rFonts w:ascii="SimSun" w:eastAsia="SimSun" w:hAnsi="SimSun" w:cs="SimSun" w:hint="eastAsia"/>
          <w:kern w:val="0"/>
          <w:sz w:val="21"/>
          <w:szCs w:val="21"/>
        </w:rPr>
        <w:t>导入docker images中</w:t>
      </w:r>
    </w:p>
    <w:p w14:paraId="71531D12" w14:textId="4CBCA8A9" w:rsidR="009A79E9" w:rsidRDefault="009A79E9" w:rsidP="009A79E9">
      <w:pPr>
        <w:pStyle w:val="ad"/>
      </w:pPr>
      <w:r>
        <w:rPr>
          <w:rFonts w:hint="eastAsia"/>
        </w:rPr>
        <w:t xml:space="preserve">docker load </w:t>
      </w:r>
      <w:r>
        <w:t xml:space="preserve">-i package.tar.gz </w:t>
      </w:r>
    </w:p>
    <w:p w14:paraId="4B194708" w14:textId="77777777" w:rsidR="009A79E9" w:rsidRDefault="009A79E9" w:rsidP="009A79E9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</w:p>
    <w:p w14:paraId="23C6D892" w14:textId="29C381A3" w:rsidR="009A79E9" w:rsidRDefault="009A79E9" w:rsidP="009A79E9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  <w:r>
        <w:rPr>
          <w:rFonts w:ascii="SimSun" w:eastAsia="SimSun" w:hAnsi="SimSun" w:cs="SimSun" w:hint="eastAsia"/>
          <w:kern w:val="0"/>
          <w:sz w:val="21"/>
          <w:szCs w:val="21"/>
        </w:rPr>
        <w:t>查看镜像</w:t>
      </w:r>
    </w:p>
    <w:p w14:paraId="4C511C90" w14:textId="4DA88B99" w:rsidR="009A79E9" w:rsidRPr="009A79E9" w:rsidRDefault="009A79E9" w:rsidP="009A79E9">
      <w:pPr>
        <w:pStyle w:val="ad"/>
      </w:pPr>
      <w:r>
        <w:rPr>
          <w:rFonts w:hint="eastAsia"/>
        </w:rPr>
        <w:t>docker ps</w:t>
      </w:r>
    </w:p>
    <w:p w14:paraId="0656BFFE" w14:textId="77777777" w:rsidR="00415949" w:rsidRDefault="00415949" w:rsidP="00F231BA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</w:p>
    <w:p w14:paraId="491021BB" w14:textId="77777777" w:rsidR="00415949" w:rsidRDefault="00415949" w:rsidP="00F231BA">
      <w:pPr>
        <w:widowControl/>
        <w:spacing w:line="240" w:lineRule="auto"/>
        <w:rPr>
          <w:rFonts w:ascii="SimSun" w:eastAsia="SimSun" w:hAnsi="SimSun" w:cs="SimSun"/>
          <w:kern w:val="0"/>
          <w:sz w:val="21"/>
          <w:szCs w:val="21"/>
        </w:rPr>
      </w:pPr>
    </w:p>
    <w:p w14:paraId="0AEACE17" w14:textId="31EA46AB" w:rsidR="00415949" w:rsidRDefault="009A79E9" w:rsidP="009A79E9">
      <w:pPr>
        <w:pStyle w:val="3"/>
      </w:pPr>
      <w:bookmarkStart w:id="111" w:name="_Toc513455830"/>
      <w:r>
        <w:rPr>
          <w:rFonts w:hint="eastAsia"/>
        </w:rPr>
        <w:t>非容器的升级</w:t>
      </w:r>
      <w:bookmarkEnd w:id="111"/>
    </w:p>
    <w:p w14:paraId="03A5E6FD" w14:textId="6D886221" w:rsidR="009A79E9" w:rsidRDefault="009A79E9" w:rsidP="009A79E9">
      <w:r>
        <w:rPr>
          <w:rFonts w:hint="eastAsia"/>
        </w:rPr>
        <w:t xml:space="preserve">### </w:t>
      </w:r>
      <w:r>
        <w:rPr>
          <w:rFonts w:hint="eastAsia"/>
        </w:rPr>
        <w:t>升级的大概步骤</w:t>
      </w:r>
    </w:p>
    <w:p w14:paraId="0E9B3BB9" w14:textId="7AA946A6" w:rsidR="009A79E9" w:rsidRDefault="009A79E9" w:rsidP="009A79E9">
      <w:pPr>
        <w:pStyle w:val="aa"/>
        <w:numPr>
          <w:ilvl w:val="0"/>
          <w:numId w:val="34"/>
        </w:numPr>
      </w:pPr>
      <w:r>
        <w:rPr>
          <w:rFonts w:hint="eastAsia"/>
        </w:rPr>
        <w:t>gio</w:t>
      </w:r>
      <w:r>
        <w:rPr>
          <w:rFonts w:hint="eastAsia"/>
        </w:rPr>
        <w:t>提供需要升级的</w:t>
      </w:r>
      <w:r>
        <w:rPr>
          <w:rFonts w:hint="eastAsia"/>
        </w:rPr>
        <w:t>jar</w:t>
      </w:r>
      <w:r>
        <w:rPr>
          <w:rFonts w:hint="eastAsia"/>
        </w:rPr>
        <w:t>包或者服务软件包</w:t>
      </w:r>
    </w:p>
    <w:p w14:paraId="352229C5" w14:textId="1F390B45" w:rsidR="009A79E9" w:rsidRDefault="009A79E9" w:rsidP="009A79E9">
      <w:pPr>
        <w:pStyle w:val="aa"/>
        <w:numPr>
          <w:ilvl w:val="0"/>
          <w:numId w:val="34"/>
        </w:numPr>
      </w:pPr>
      <w:r>
        <w:rPr>
          <w:rFonts w:hint="eastAsia"/>
        </w:rPr>
        <w:t>将服务软件包拷贝至服务器</w:t>
      </w:r>
    </w:p>
    <w:p w14:paraId="6A721EE5" w14:textId="52266EFB" w:rsidR="009A79E9" w:rsidRDefault="009A79E9" w:rsidP="009A79E9">
      <w:pPr>
        <w:pStyle w:val="aa"/>
        <w:numPr>
          <w:ilvl w:val="0"/>
          <w:numId w:val="34"/>
        </w:numPr>
      </w:pPr>
      <w:r>
        <w:rPr>
          <w:rFonts w:hint="eastAsia"/>
        </w:rPr>
        <w:t>替换之前的服务或者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9435B07" w14:textId="5F305DE4" w:rsidR="009A79E9" w:rsidRDefault="009A79E9" w:rsidP="009A79E9">
      <w:pPr>
        <w:pStyle w:val="aa"/>
        <w:numPr>
          <w:ilvl w:val="0"/>
          <w:numId w:val="34"/>
        </w:numPr>
      </w:pPr>
      <w:r>
        <w:rPr>
          <w:rFonts w:hint="eastAsia"/>
        </w:rPr>
        <w:t>重新启动</w:t>
      </w:r>
    </w:p>
    <w:p w14:paraId="744EEA71" w14:textId="77777777" w:rsidR="009A79E9" w:rsidRPr="009A79E9" w:rsidRDefault="009A79E9" w:rsidP="009A79E9"/>
    <w:p w14:paraId="642B7F13" w14:textId="77777777" w:rsidR="00F231BA" w:rsidRPr="00F231BA" w:rsidRDefault="00F231BA" w:rsidP="00F231BA">
      <w:pPr>
        <w:rPr>
          <w:rFonts w:hint="eastAsia"/>
        </w:rPr>
      </w:pPr>
    </w:p>
    <w:sectPr w:rsidR="00F231BA" w:rsidRPr="00F231BA" w:rsidSect="0052613E">
      <w:footerReference w:type="default" r:id="rId33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77230" w14:textId="77777777" w:rsidR="008F79FC" w:rsidRDefault="008F79FC" w:rsidP="00947D67">
      <w:pPr>
        <w:ind w:firstLine="560"/>
      </w:pPr>
      <w:r>
        <w:separator/>
      </w:r>
    </w:p>
  </w:endnote>
  <w:endnote w:type="continuationSeparator" w:id="0">
    <w:p w14:paraId="6CB1BE7B" w14:textId="77777777" w:rsidR="008F79FC" w:rsidRDefault="008F79FC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8773C" w14:textId="77777777" w:rsidR="0075648B" w:rsidRDefault="0075648B" w:rsidP="009F7CD8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="002D671B" w:rsidRPr="002D671B">
      <w:rPr>
        <w:noProof/>
        <w:lang w:val="zh-CN"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714119" w14:textId="77777777" w:rsidR="008F79FC" w:rsidRDefault="008F79FC" w:rsidP="00947D67">
      <w:pPr>
        <w:ind w:firstLine="560"/>
      </w:pPr>
      <w:r>
        <w:separator/>
      </w:r>
    </w:p>
  </w:footnote>
  <w:footnote w:type="continuationSeparator" w:id="0">
    <w:p w14:paraId="53898E4C" w14:textId="77777777" w:rsidR="008F79FC" w:rsidRDefault="008F79FC" w:rsidP="00947D67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06BA2"/>
    <w:multiLevelType w:val="hybridMultilevel"/>
    <w:tmpl w:val="BD0E3EF0"/>
    <w:lvl w:ilvl="0" w:tplc="4CF8461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48A4617"/>
    <w:multiLevelType w:val="hybridMultilevel"/>
    <w:tmpl w:val="42F07ECA"/>
    <w:lvl w:ilvl="0" w:tplc="9A38D2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AA3E9A"/>
    <w:multiLevelType w:val="hybridMultilevel"/>
    <w:tmpl w:val="17C4045C"/>
    <w:lvl w:ilvl="0" w:tplc="7472A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75F4F3A"/>
    <w:multiLevelType w:val="hybridMultilevel"/>
    <w:tmpl w:val="434C19B8"/>
    <w:lvl w:ilvl="0" w:tplc="BA3AD0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8FB1D4E"/>
    <w:multiLevelType w:val="hybridMultilevel"/>
    <w:tmpl w:val="C788318A"/>
    <w:lvl w:ilvl="0" w:tplc="D084DE88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9921AB0"/>
    <w:multiLevelType w:val="hybridMultilevel"/>
    <w:tmpl w:val="D6CCECAE"/>
    <w:lvl w:ilvl="0" w:tplc="F2043B0E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9B01826"/>
    <w:multiLevelType w:val="hybridMultilevel"/>
    <w:tmpl w:val="60004922"/>
    <w:lvl w:ilvl="0" w:tplc="80FE0A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82192C"/>
    <w:multiLevelType w:val="hybridMultilevel"/>
    <w:tmpl w:val="04CA265A"/>
    <w:lvl w:ilvl="0" w:tplc="DB7EF82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C755A0A"/>
    <w:multiLevelType w:val="hybridMultilevel"/>
    <w:tmpl w:val="5FAE2CF2"/>
    <w:lvl w:ilvl="0" w:tplc="A3DA84F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F9E20F3"/>
    <w:multiLevelType w:val="hybridMultilevel"/>
    <w:tmpl w:val="F80A4DAE"/>
    <w:lvl w:ilvl="0" w:tplc="B2CCBC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5B95E57"/>
    <w:multiLevelType w:val="hybridMultilevel"/>
    <w:tmpl w:val="D03AE210"/>
    <w:lvl w:ilvl="0" w:tplc="9A60EA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8BF68DC"/>
    <w:multiLevelType w:val="hybridMultilevel"/>
    <w:tmpl w:val="8B664E22"/>
    <w:lvl w:ilvl="0" w:tplc="E17E342A">
      <w:start w:val="1"/>
      <w:numFmt w:val="decimal"/>
      <w:lvlText w:val="%1）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2C8B0825"/>
    <w:multiLevelType w:val="hybridMultilevel"/>
    <w:tmpl w:val="981E3F06"/>
    <w:lvl w:ilvl="0" w:tplc="28FEDB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C14DFB"/>
    <w:multiLevelType w:val="hybridMultilevel"/>
    <w:tmpl w:val="40EE371E"/>
    <w:lvl w:ilvl="0" w:tplc="FFF28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88621F0"/>
    <w:multiLevelType w:val="hybridMultilevel"/>
    <w:tmpl w:val="2A92722C"/>
    <w:lvl w:ilvl="0" w:tplc="D9622530">
      <w:start w:val="3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2E20C57"/>
    <w:multiLevelType w:val="hybridMultilevel"/>
    <w:tmpl w:val="8320D654"/>
    <w:lvl w:ilvl="0" w:tplc="C3BCAE2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B071A14"/>
    <w:multiLevelType w:val="hybridMultilevel"/>
    <w:tmpl w:val="9B883E82"/>
    <w:lvl w:ilvl="0" w:tplc="39F008C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DDB0578"/>
    <w:multiLevelType w:val="hybridMultilevel"/>
    <w:tmpl w:val="C9EE486E"/>
    <w:lvl w:ilvl="0" w:tplc="54A6C9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0F76709"/>
    <w:multiLevelType w:val="hybridMultilevel"/>
    <w:tmpl w:val="D248BAFE"/>
    <w:lvl w:ilvl="0" w:tplc="4F7A7B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4877FBD"/>
    <w:multiLevelType w:val="hybridMultilevel"/>
    <w:tmpl w:val="C08AF0C4"/>
    <w:lvl w:ilvl="0" w:tplc="17FC7F8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AEE1616"/>
    <w:multiLevelType w:val="multilevel"/>
    <w:tmpl w:val="48C4E682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28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5B3A1C83"/>
    <w:multiLevelType w:val="hybridMultilevel"/>
    <w:tmpl w:val="C18CB124"/>
    <w:lvl w:ilvl="0" w:tplc="3B8E1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F2089B"/>
    <w:multiLevelType w:val="hybridMultilevel"/>
    <w:tmpl w:val="8ED40750"/>
    <w:lvl w:ilvl="0" w:tplc="63EA98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5C75A8D"/>
    <w:multiLevelType w:val="hybridMultilevel"/>
    <w:tmpl w:val="7138E55E"/>
    <w:lvl w:ilvl="0" w:tplc="6A28E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AFA3A79"/>
    <w:multiLevelType w:val="multilevel"/>
    <w:tmpl w:val="294A6DD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color w:val="00000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810"/>
        </w:tabs>
        <w:ind w:left="810" w:hanging="720"/>
      </w:pPr>
      <w:rPr>
        <w:rFonts w:ascii="Arial" w:hAnsi="Arial" w:cs="Arial" w:hint="default"/>
        <w:color w:val="000000"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6C40102C"/>
    <w:multiLevelType w:val="hybridMultilevel"/>
    <w:tmpl w:val="90FCBCD8"/>
    <w:lvl w:ilvl="0" w:tplc="827C3AB4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F667313"/>
    <w:multiLevelType w:val="hybridMultilevel"/>
    <w:tmpl w:val="CEFC1E20"/>
    <w:lvl w:ilvl="0" w:tplc="CA522D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45D58A8"/>
    <w:multiLevelType w:val="hybridMultilevel"/>
    <w:tmpl w:val="25A46B6A"/>
    <w:lvl w:ilvl="0" w:tplc="2176F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4E07C4D"/>
    <w:multiLevelType w:val="hybridMultilevel"/>
    <w:tmpl w:val="1B8A0642"/>
    <w:lvl w:ilvl="0" w:tplc="24B487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5D95348"/>
    <w:multiLevelType w:val="hybridMultilevel"/>
    <w:tmpl w:val="7BE0BA6A"/>
    <w:lvl w:ilvl="0" w:tplc="BA12D1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5E80C82"/>
    <w:multiLevelType w:val="hybridMultilevel"/>
    <w:tmpl w:val="BE8699C4"/>
    <w:lvl w:ilvl="0" w:tplc="206C3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8454F91"/>
    <w:multiLevelType w:val="hybridMultilevel"/>
    <w:tmpl w:val="15FA55C0"/>
    <w:lvl w:ilvl="0" w:tplc="23F003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D3C49C0"/>
    <w:multiLevelType w:val="hybridMultilevel"/>
    <w:tmpl w:val="24E23A6A"/>
    <w:lvl w:ilvl="0" w:tplc="1578258E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5"/>
  </w:num>
  <w:num w:numId="2">
    <w:abstractNumId w:val="9"/>
  </w:num>
  <w:num w:numId="3">
    <w:abstractNumId w:val="15"/>
  </w:num>
  <w:num w:numId="4">
    <w:abstractNumId w:val="22"/>
  </w:num>
  <w:num w:numId="5">
    <w:abstractNumId w:val="31"/>
  </w:num>
  <w:num w:numId="6">
    <w:abstractNumId w:val="30"/>
  </w:num>
  <w:num w:numId="7">
    <w:abstractNumId w:val="6"/>
  </w:num>
  <w:num w:numId="8">
    <w:abstractNumId w:val="12"/>
  </w:num>
  <w:num w:numId="9">
    <w:abstractNumId w:val="29"/>
  </w:num>
  <w:num w:numId="10">
    <w:abstractNumId w:val="8"/>
  </w:num>
  <w:num w:numId="11">
    <w:abstractNumId w:val="19"/>
  </w:num>
  <w:num w:numId="12">
    <w:abstractNumId w:val="34"/>
  </w:num>
  <w:num w:numId="13">
    <w:abstractNumId w:val="24"/>
  </w:num>
  <w:num w:numId="14">
    <w:abstractNumId w:val="33"/>
  </w:num>
  <w:num w:numId="15">
    <w:abstractNumId w:val="23"/>
  </w:num>
  <w:num w:numId="16">
    <w:abstractNumId w:val="32"/>
  </w:num>
  <w:num w:numId="17">
    <w:abstractNumId w:val="13"/>
  </w:num>
  <w:num w:numId="18">
    <w:abstractNumId w:val="20"/>
  </w:num>
  <w:num w:numId="19">
    <w:abstractNumId w:val="1"/>
  </w:num>
  <w:num w:numId="20">
    <w:abstractNumId w:val="0"/>
  </w:num>
  <w:num w:numId="21">
    <w:abstractNumId w:val="7"/>
  </w:num>
  <w:num w:numId="22">
    <w:abstractNumId w:val="2"/>
  </w:num>
  <w:num w:numId="23">
    <w:abstractNumId w:val="3"/>
  </w:num>
  <w:num w:numId="24">
    <w:abstractNumId w:val="26"/>
  </w:num>
  <w:num w:numId="25">
    <w:abstractNumId w:val="10"/>
  </w:num>
  <w:num w:numId="26">
    <w:abstractNumId w:val="11"/>
  </w:num>
  <w:num w:numId="27">
    <w:abstractNumId w:val="17"/>
  </w:num>
  <w:num w:numId="28">
    <w:abstractNumId w:val="5"/>
  </w:num>
  <w:num w:numId="29">
    <w:abstractNumId w:val="16"/>
  </w:num>
  <w:num w:numId="30">
    <w:abstractNumId w:val="35"/>
  </w:num>
  <w:num w:numId="31">
    <w:abstractNumId w:val="27"/>
  </w:num>
  <w:num w:numId="32">
    <w:abstractNumId w:val="28"/>
  </w:num>
  <w:num w:numId="33">
    <w:abstractNumId w:val="4"/>
  </w:num>
  <w:num w:numId="34">
    <w:abstractNumId w:val="18"/>
  </w:num>
  <w:num w:numId="35">
    <w:abstractNumId w:val="21"/>
  </w:num>
  <w:num w:numId="36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6BF"/>
    <w:rsid w:val="00003E8E"/>
    <w:rsid w:val="00005090"/>
    <w:rsid w:val="00006455"/>
    <w:rsid w:val="00006DC1"/>
    <w:rsid w:val="00012886"/>
    <w:rsid w:val="000131E8"/>
    <w:rsid w:val="00031505"/>
    <w:rsid w:val="00032999"/>
    <w:rsid w:val="000373F3"/>
    <w:rsid w:val="00037654"/>
    <w:rsid w:val="00037B10"/>
    <w:rsid w:val="00044433"/>
    <w:rsid w:val="0004747D"/>
    <w:rsid w:val="00055626"/>
    <w:rsid w:val="00061092"/>
    <w:rsid w:val="00064A02"/>
    <w:rsid w:val="00072DC0"/>
    <w:rsid w:val="00073EE7"/>
    <w:rsid w:val="00075F1D"/>
    <w:rsid w:val="000817B1"/>
    <w:rsid w:val="00082651"/>
    <w:rsid w:val="00085571"/>
    <w:rsid w:val="000878F1"/>
    <w:rsid w:val="00091D8B"/>
    <w:rsid w:val="00093307"/>
    <w:rsid w:val="000975BB"/>
    <w:rsid w:val="000A0D11"/>
    <w:rsid w:val="000A1BA4"/>
    <w:rsid w:val="000B56D1"/>
    <w:rsid w:val="000C12EB"/>
    <w:rsid w:val="000C1A16"/>
    <w:rsid w:val="000C25CE"/>
    <w:rsid w:val="000C3506"/>
    <w:rsid w:val="000C5FB3"/>
    <w:rsid w:val="000C67D6"/>
    <w:rsid w:val="000E3167"/>
    <w:rsid w:val="000F5640"/>
    <w:rsid w:val="000F669E"/>
    <w:rsid w:val="000F6F9A"/>
    <w:rsid w:val="00102690"/>
    <w:rsid w:val="00103425"/>
    <w:rsid w:val="00113544"/>
    <w:rsid w:val="00113666"/>
    <w:rsid w:val="00122037"/>
    <w:rsid w:val="001267A5"/>
    <w:rsid w:val="00132D7D"/>
    <w:rsid w:val="00141D9A"/>
    <w:rsid w:val="00146214"/>
    <w:rsid w:val="00147907"/>
    <w:rsid w:val="00150FC1"/>
    <w:rsid w:val="00151A85"/>
    <w:rsid w:val="00151E2E"/>
    <w:rsid w:val="00155369"/>
    <w:rsid w:val="0015590C"/>
    <w:rsid w:val="00156661"/>
    <w:rsid w:val="00161864"/>
    <w:rsid w:val="00162AFE"/>
    <w:rsid w:val="00163E51"/>
    <w:rsid w:val="001644A4"/>
    <w:rsid w:val="0016725B"/>
    <w:rsid w:val="00172C12"/>
    <w:rsid w:val="001748E1"/>
    <w:rsid w:val="001757A6"/>
    <w:rsid w:val="00176C3B"/>
    <w:rsid w:val="00177788"/>
    <w:rsid w:val="00187194"/>
    <w:rsid w:val="001A2203"/>
    <w:rsid w:val="001A2E70"/>
    <w:rsid w:val="001A5D60"/>
    <w:rsid w:val="001A78B7"/>
    <w:rsid w:val="001B1B4D"/>
    <w:rsid w:val="001B33EE"/>
    <w:rsid w:val="001C0AE1"/>
    <w:rsid w:val="001C0F53"/>
    <w:rsid w:val="001C123E"/>
    <w:rsid w:val="001C3B6E"/>
    <w:rsid w:val="001D038D"/>
    <w:rsid w:val="001D10C8"/>
    <w:rsid w:val="001E0E87"/>
    <w:rsid w:val="001F27B2"/>
    <w:rsid w:val="001F2A77"/>
    <w:rsid w:val="001F733E"/>
    <w:rsid w:val="00200029"/>
    <w:rsid w:val="00204445"/>
    <w:rsid w:val="002056B1"/>
    <w:rsid w:val="00206710"/>
    <w:rsid w:val="002072E1"/>
    <w:rsid w:val="002153DA"/>
    <w:rsid w:val="00215A8C"/>
    <w:rsid w:val="002203D8"/>
    <w:rsid w:val="0022787D"/>
    <w:rsid w:val="00230782"/>
    <w:rsid w:val="00230946"/>
    <w:rsid w:val="002312D9"/>
    <w:rsid w:val="00231F3B"/>
    <w:rsid w:val="00232B35"/>
    <w:rsid w:val="00250517"/>
    <w:rsid w:val="00252BE8"/>
    <w:rsid w:val="00253503"/>
    <w:rsid w:val="0025799D"/>
    <w:rsid w:val="00260F24"/>
    <w:rsid w:val="00261E40"/>
    <w:rsid w:val="002678E0"/>
    <w:rsid w:val="002717A2"/>
    <w:rsid w:val="0027331F"/>
    <w:rsid w:val="00274477"/>
    <w:rsid w:val="002758CE"/>
    <w:rsid w:val="00282A23"/>
    <w:rsid w:val="002845D2"/>
    <w:rsid w:val="002A0A86"/>
    <w:rsid w:val="002A3417"/>
    <w:rsid w:val="002B36DD"/>
    <w:rsid w:val="002B4B0F"/>
    <w:rsid w:val="002B7F57"/>
    <w:rsid w:val="002C5F7D"/>
    <w:rsid w:val="002D150B"/>
    <w:rsid w:val="002D1CD9"/>
    <w:rsid w:val="002D63AC"/>
    <w:rsid w:val="002D671B"/>
    <w:rsid w:val="002D7D80"/>
    <w:rsid w:val="002F5EE4"/>
    <w:rsid w:val="00310855"/>
    <w:rsid w:val="00313997"/>
    <w:rsid w:val="0032615D"/>
    <w:rsid w:val="003276B6"/>
    <w:rsid w:val="0033358A"/>
    <w:rsid w:val="00336CA0"/>
    <w:rsid w:val="003406E9"/>
    <w:rsid w:val="00341A73"/>
    <w:rsid w:val="00341C41"/>
    <w:rsid w:val="00344F47"/>
    <w:rsid w:val="003470B7"/>
    <w:rsid w:val="0035217A"/>
    <w:rsid w:val="0035732F"/>
    <w:rsid w:val="003601B2"/>
    <w:rsid w:val="00360AF7"/>
    <w:rsid w:val="00362086"/>
    <w:rsid w:val="003636A2"/>
    <w:rsid w:val="00366508"/>
    <w:rsid w:val="00367D3A"/>
    <w:rsid w:val="00370828"/>
    <w:rsid w:val="00373299"/>
    <w:rsid w:val="003763C7"/>
    <w:rsid w:val="00377376"/>
    <w:rsid w:val="00382FAD"/>
    <w:rsid w:val="003832D5"/>
    <w:rsid w:val="00383746"/>
    <w:rsid w:val="00390355"/>
    <w:rsid w:val="0039095D"/>
    <w:rsid w:val="00390DB6"/>
    <w:rsid w:val="003A2D13"/>
    <w:rsid w:val="003A5CD6"/>
    <w:rsid w:val="003A7046"/>
    <w:rsid w:val="003B6784"/>
    <w:rsid w:val="003B7F6A"/>
    <w:rsid w:val="003C6F65"/>
    <w:rsid w:val="003C6FB0"/>
    <w:rsid w:val="003C7566"/>
    <w:rsid w:val="003D11AB"/>
    <w:rsid w:val="003D5D7B"/>
    <w:rsid w:val="003D69C6"/>
    <w:rsid w:val="003E042B"/>
    <w:rsid w:val="003F2567"/>
    <w:rsid w:val="003F492E"/>
    <w:rsid w:val="003F5F42"/>
    <w:rsid w:val="003F6723"/>
    <w:rsid w:val="003F6C61"/>
    <w:rsid w:val="00400FCA"/>
    <w:rsid w:val="0040163F"/>
    <w:rsid w:val="00402CB0"/>
    <w:rsid w:val="004115B6"/>
    <w:rsid w:val="00415949"/>
    <w:rsid w:val="00417307"/>
    <w:rsid w:val="004201C6"/>
    <w:rsid w:val="00420E57"/>
    <w:rsid w:val="00421833"/>
    <w:rsid w:val="00426BB3"/>
    <w:rsid w:val="00433EA8"/>
    <w:rsid w:val="004356E9"/>
    <w:rsid w:val="0043791C"/>
    <w:rsid w:val="00437C55"/>
    <w:rsid w:val="004461A3"/>
    <w:rsid w:val="00451649"/>
    <w:rsid w:val="00464015"/>
    <w:rsid w:val="004675B8"/>
    <w:rsid w:val="004732F2"/>
    <w:rsid w:val="00473CDE"/>
    <w:rsid w:val="0047770E"/>
    <w:rsid w:val="00480D4C"/>
    <w:rsid w:val="00480E4A"/>
    <w:rsid w:val="0048272A"/>
    <w:rsid w:val="00484AD4"/>
    <w:rsid w:val="00493291"/>
    <w:rsid w:val="0049415A"/>
    <w:rsid w:val="0049419C"/>
    <w:rsid w:val="004A0ABE"/>
    <w:rsid w:val="004A20A6"/>
    <w:rsid w:val="004A3126"/>
    <w:rsid w:val="004A33FE"/>
    <w:rsid w:val="004A353F"/>
    <w:rsid w:val="004A4A5D"/>
    <w:rsid w:val="004A50D4"/>
    <w:rsid w:val="004A51B7"/>
    <w:rsid w:val="004A5894"/>
    <w:rsid w:val="004A7752"/>
    <w:rsid w:val="004B21CF"/>
    <w:rsid w:val="004B2634"/>
    <w:rsid w:val="004B2F28"/>
    <w:rsid w:val="004B4112"/>
    <w:rsid w:val="004B5616"/>
    <w:rsid w:val="004B774F"/>
    <w:rsid w:val="004B77DF"/>
    <w:rsid w:val="004C40E8"/>
    <w:rsid w:val="004C6390"/>
    <w:rsid w:val="004C689B"/>
    <w:rsid w:val="004C7FB4"/>
    <w:rsid w:val="004D4548"/>
    <w:rsid w:val="004D501E"/>
    <w:rsid w:val="004E07D3"/>
    <w:rsid w:val="004E2592"/>
    <w:rsid w:val="004E4CDA"/>
    <w:rsid w:val="004F12A2"/>
    <w:rsid w:val="004F4D14"/>
    <w:rsid w:val="004F6567"/>
    <w:rsid w:val="005130FC"/>
    <w:rsid w:val="00513F94"/>
    <w:rsid w:val="005256AC"/>
    <w:rsid w:val="0052613E"/>
    <w:rsid w:val="00526830"/>
    <w:rsid w:val="00531207"/>
    <w:rsid w:val="005427B3"/>
    <w:rsid w:val="00545A4E"/>
    <w:rsid w:val="005516FB"/>
    <w:rsid w:val="00553DB2"/>
    <w:rsid w:val="00556A1B"/>
    <w:rsid w:val="00556DF3"/>
    <w:rsid w:val="00557172"/>
    <w:rsid w:val="00564A39"/>
    <w:rsid w:val="00570D00"/>
    <w:rsid w:val="00571FD9"/>
    <w:rsid w:val="00572C0B"/>
    <w:rsid w:val="005816F1"/>
    <w:rsid w:val="0058763B"/>
    <w:rsid w:val="005925B7"/>
    <w:rsid w:val="005A4755"/>
    <w:rsid w:val="005B0B6D"/>
    <w:rsid w:val="005C0996"/>
    <w:rsid w:val="005C0E8B"/>
    <w:rsid w:val="005C3097"/>
    <w:rsid w:val="005D0A45"/>
    <w:rsid w:val="005E2859"/>
    <w:rsid w:val="005E6277"/>
    <w:rsid w:val="005F112B"/>
    <w:rsid w:val="005F1511"/>
    <w:rsid w:val="005F3573"/>
    <w:rsid w:val="005F6926"/>
    <w:rsid w:val="00603A9F"/>
    <w:rsid w:val="00614ADA"/>
    <w:rsid w:val="0062011B"/>
    <w:rsid w:val="006211B7"/>
    <w:rsid w:val="006238AC"/>
    <w:rsid w:val="006244B8"/>
    <w:rsid w:val="00624F56"/>
    <w:rsid w:val="00626FE2"/>
    <w:rsid w:val="00627124"/>
    <w:rsid w:val="00627771"/>
    <w:rsid w:val="006353DF"/>
    <w:rsid w:val="00637E30"/>
    <w:rsid w:val="00645439"/>
    <w:rsid w:val="00652256"/>
    <w:rsid w:val="00654497"/>
    <w:rsid w:val="0066177D"/>
    <w:rsid w:val="0066204E"/>
    <w:rsid w:val="00666F3F"/>
    <w:rsid w:val="00670F15"/>
    <w:rsid w:val="00672B77"/>
    <w:rsid w:val="006740A2"/>
    <w:rsid w:val="006742DB"/>
    <w:rsid w:val="0067786B"/>
    <w:rsid w:val="006872C1"/>
    <w:rsid w:val="006A6D7B"/>
    <w:rsid w:val="006A7B91"/>
    <w:rsid w:val="006B3F0E"/>
    <w:rsid w:val="006B50B6"/>
    <w:rsid w:val="006C13CA"/>
    <w:rsid w:val="006C2550"/>
    <w:rsid w:val="006D0294"/>
    <w:rsid w:val="006D3568"/>
    <w:rsid w:val="006D6301"/>
    <w:rsid w:val="006E024E"/>
    <w:rsid w:val="006E734E"/>
    <w:rsid w:val="006F4604"/>
    <w:rsid w:val="006F47AE"/>
    <w:rsid w:val="006F495F"/>
    <w:rsid w:val="006F664F"/>
    <w:rsid w:val="006F696E"/>
    <w:rsid w:val="006F788D"/>
    <w:rsid w:val="007021A1"/>
    <w:rsid w:val="007032DB"/>
    <w:rsid w:val="007157F9"/>
    <w:rsid w:val="00717830"/>
    <w:rsid w:val="00732CA4"/>
    <w:rsid w:val="00735D96"/>
    <w:rsid w:val="00741092"/>
    <w:rsid w:val="00741119"/>
    <w:rsid w:val="00746F6D"/>
    <w:rsid w:val="0075648B"/>
    <w:rsid w:val="0075794B"/>
    <w:rsid w:val="00765AA8"/>
    <w:rsid w:val="00770266"/>
    <w:rsid w:val="007706D8"/>
    <w:rsid w:val="00771C61"/>
    <w:rsid w:val="007818A1"/>
    <w:rsid w:val="007858F1"/>
    <w:rsid w:val="00790169"/>
    <w:rsid w:val="00791157"/>
    <w:rsid w:val="00792279"/>
    <w:rsid w:val="00796D79"/>
    <w:rsid w:val="007A1985"/>
    <w:rsid w:val="007A376B"/>
    <w:rsid w:val="007B4CBB"/>
    <w:rsid w:val="007B6A8C"/>
    <w:rsid w:val="007B72FA"/>
    <w:rsid w:val="007C1D94"/>
    <w:rsid w:val="007C27D5"/>
    <w:rsid w:val="007D201B"/>
    <w:rsid w:val="007D3815"/>
    <w:rsid w:val="007D72CD"/>
    <w:rsid w:val="007E4564"/>
    <w:rsid w:val="007E4EBA"/>
    <w:rsid w:val="007E4F72"/>
    <w:rsid w:val="007E6110"/>
    <w:rsid w:val="007F05DF"/>
    <w:rsid w:val="007F13A9"/>
    <w:rsid w:val="007F2CD5"/>
    <w:rsid w:val="007F558A"/>
    <w:rsid w:val="007F642B"/>
    <w:rsid w:val="0080285D"/>
    <w:rsid w:val="00803BF2"/>
    <w:rsid w:val="0080673D"/>
    <w:rsid w:val="0081207D"/>
    <w:rsid w:val="0081403A"/>
    <w:rsid w:val="00815D22"/>
    <w:rsid w:val="00820200"/>
    <w:rsid w:val="00824623"/>
    <w:rsid w:val="00826D76"/>
    <w:rsid w:val="008311C1"/>
    <w:rsid w:val="00836E54"/>
    <w:rsid w:val="008400F1"/>
    <w:rsid w:val="00842559"/>
    <w:rsid w:val="00851006"/>
    <w:rsid w:val="00851DBC"/>
    <w:rsid w:val="0086308F"/>
    <w:rsid w:val="00864721"/>
    <w:rsid w:val="00867588"/>
    <w:rsid w:val="00871384"/>
    <w:rsid w:val="008726B9"/>
    <w:rsid w:val="00873B85"/>
    <w:rsid w:val="00875E2F"/>
    <w:rsid w:val="00885310"/>
    <w:rsid w:val="008917C0"/>
    <w:rsid w:val="00894A58"/>
    <w:rsid w:val="008A1E50"/>
    <w:rsid w:val="008A414E"/>
    <w:rsid w:val="008A64E0"/>
    <w:rsid w:val="008A6D4B"/>
    <w:rsid w:val="008B031C"/>
    <w:rsid w:val="008B385A"/>
    <w:rsid w:val="008B6A50"/>
    <w:rsid w:val="008C1D7A"/>
    <w:rsid w:val="008C576A"/>
    <w:rsid w:val="008C7789"/>
    <w:rsid w:val="008D1A8C"/>
    <w:rsid w:val="008D3746"/>
    <w:rsid w:val="008D6644"/>
    <w:rsid w:val="008E29C1"/>
    <w:rsid w:val="008E3CB4"/>
    <w:rsid w:val="008E40A4"/>
    <w:rsid w:val="008E4C95"/>
    <w:rsid w:val="008E5B09"/>
    <w:rsid w:val="008F1E64"/>
    <w:rsid w:val="008F79FC"/>
    <w:rsid w:val="008F7EEC"/>
    <w:rsid w:val="00901BA6"/>
    <w:rsid w:val="00913B6A"/>
    <w:rsid w:val="00914C17"/>
    <w:rsid w:val="00916E28"/>
    <w:rsid w:val="009204D2"/>
    <w:rsid w:val="009235A9"/>
    <w:rsid w:val="00930799"/>
    <w:rsid w:val="00930E9E"/>
    <w:rsid w:val="009334F2"/>
    <w:rsid w:val="0093495D"/>
    <w:rsid w:val="0093541A"/>
    <w:rsid w:val="00940905"/>
    <w:rsid w:val="009471B3"/>
    <w:rsid w:val="00947D67"/>
    <w:rsid w:val="00952BB4"/>
    <w:rsid w:val="0095438B"/>
    <w:rsid w:val="00960C7B"/>
    <w:rsid w:val="0096667F"/>
    <w:rsid w:val="00971691"/>
    <w:rsid w:val="00972E47"/>
    <w:rsid w:val="00973AB4"/>
    <w:rsid w:val="00977DEB"/>
    <w:rsid w:val="009823DE"/>
    <w:rsid w:val="00984DA7"/>
    <w:rsid w:val="009A21C3"/>
    <w:rsid w:val="009A58DD"/>
    <w:rsid w:val="009A77A6"/>
    <w:rsid w:val="009A79E9"/>
    <w:rsid w:val="009B0DAC"/>
    <w:rsid w:val="009C6459"/>
    <w:rsid w:val="009C6F9E"/>
    <w:rsid w:val="009E3039"/>
    <w:rsid w:val="009F764C"/>
    <w:rsid w:val="009F7CD8"/>
    <w:rsid w:val="00A055D3"/>
    <w:rsid w:val="00A124AC"/>
    <w:rsid w:val="00A13E14"/>
    <w:rsid w:val="00A16513"/>
    <w:rsid w:val="00A2419A"/>
    <w:rsid w:val="00A25462"/>
    <w:rsid w:val="00A31034"/>
    <w:rsid w:val="00A320D3"/>
    <w:rsid w:val="00A37D78"/>
    <w:rsid w:val="00A40CEC"/>
    <w:rsid w:val="00A46A6F"/>
    <w:rsid w:val="00A472FF"/>
    <w:rsid w:val="00A51034"/>
    <w:rsid w:val="00A5547F"/>
    <w:rsid w:val="00A56A51"/>
    <w:rsid w:val="00A7070D"/>
    <w:rsid w:val="00A737A1"/>
    <w:rsid w:val="00A82A25"/>
    <w:rsid w:val="00A833C2"/>
    <w:rsid w:val="00A83A38"/>
    <w:rsid w:val="00A85665"/>
    <w:rsid w:val="00A87A28"/>
    <w:rsid w:val="00A919DD"/>
    <w:rsid w:val="00A920A0"/>
    <w:rsid w:val="00A92B04"/>
    <w:rsid w:val="00AA0D18"/>
    <w:rsid w:val="00AA39EA"/>
    <w:rsid w:val="00AA3F5C"/>
    <w:rsid w:val="00AA5635"/>
    <w:rsid w:val="00AB01DA"/>
    <w:rsid w:val="00AB2DDF"/>
    <w:rsid w:val="00AB2F9F"/>
    <w:rsid w:val="00AC30E1"/>
    <w:rsid w:val="00AC4395"/>
    <w:rsid w:val="00AC79A5"/>
    <w:rsid w:val="00AD0B9C"/>
    <w:rsid w:val="00AD0CB4"/>
    <w:rsid w:val="00AD3336"/>
    <w:rsid w:val="00AD6E87"/>
    <w:rsid w:val="00AE276A"/>
    <w:rsid w:val="00AE27A9"/>
    <w:rsid w:val="00AE4D70"/>
    <w:rsid w:val="00AE51DB"/>
    <w:rsid w:val="00AE6C81"/>
    <w:rsid w:val="00AE7E1F"/>
    <w:rsid w:val="00AF08C3"/>
    <w:rsid w:val="00AF3212"/>
    <w:rsid w:val="00B052B7"/>
    <w:rsid w:val="00B101CC"/>
    <w:rsid w:val="00B12463"/>
    <w:rsid w:val="00B148EB"/>
    <w:rsid w:val="00B14AFE"/>
    <w:rsid w:val="00B1718A"/>
    <w:rsid w:val="00B17959"/>
    <w:rsid w:val="00B30523"/>
    <w:rsid w:val="00B35C48"/>
    <w:rsid w:val="00B3693F"/>
    <w:rsid w:val="00B474E5"/>
    <w:rsid w:val="00B60D13"/>
    <w:rsid w:val="00B640DC"/>
    <w:rsid w:val="00B64256"/>
    <w:rsid w:val="00B71336"/>
    <w:rsid w:val="00B7538B"/>
    <w:rsid w:val="00B7569C"/>
    <w:rsid w:val="00B75DC2"/>
    <w:rsid w:val="00B771B4"/>
    <w:rsid w:val="00B77763"/>
    <w:rsid w:val="00B80AAD"/>
    <w:rsid w:val="00B81416"/>
    <w:rsid w:val="00B917EB"/>
    <w:rsid w:val="00BA6131"/>
    <w:rsid w:val="00BA783F"/>
    <w:rsid w:val="00BB0AF1"/>
    <w:rsid w:val="00BB25CF"/>
    <w:rsid w:val="00BB400C"/>
    <w:rsid w:val="00BB4A6C"/>
    <w:rsid w:val="00BB6DFB"/>
    <w:rsid w:val="00BC2F37"/>
    <w:rsid w:val="00BC2FE8"/>
    <w:rsid w:val="00BC7DE4"/>
    <w:rsid w:val="00BD3341"/>
    <w:rsid w:val="00BD6038"/>
    <w:rsid w:val="00BF16BF"/>
    <w:rsid w:val="00C002F0"/>
    <w:rsid w:val="00C0436B"/>
    <w:rsid w:val="00C10057"/>
    <w:rsid w:val="00C11886"/>
    <w:rsid w:val="00C1323C"/>
    <w:rsid w:val="00C13EDE"/>
    <w:rsid w:val="00C1434F"/>
    <w:rsid w:val="00C177EE"/>
    <w:rsid w:val="00C248CB"/>
    <w:rsid w:val="00C277DC"/>
    <w:rsid w:val="00C339DB"/>
    <w:rsid w:val="00C41981"/>
    <w:rsid w:val="00C44A37"/>
    <w:rsid w:val="00C50F11"/>
    <w:rsid w:val="00C53F65"/>
    <w:rsid w:val="00C56B9B"/>
    <w:rsid w:val="00C62716"/>
    <w:rsid w:val="00C64110"/>
    <w:rsid w:val="00C67AD5"/>
    <w:rsid w:val="00C67C14"/>
    <w:rsid w:val="00C67FAF"/>
    <w:rsid w:val="00C704E7"/>
    <w:rsid w:val="00C70F42"/>
    <w:rsid w:val="00C7298D"/>
    <w:rsid w:val="00C80966"/>
    <w:rsid w:val="00C871D9"/>
    <w:rsid w:val="00C87616"/>
    <w:rsid w:val="00C93837"/>
    <w:rsid w:val="00C93EEC"/>
    <w:rsid w:val="00CA0437"/>
    <w:rsid w:val="00CA0D4F"/>
    <w:rsid w:val="00CA2194"/>
    <w:rsid w:val="00CA273A"/>
    <w:rsid w:val="00CB0220"/>
    <w:rsid w:val="00CB2746"/>
    <w:rsid w:val="00CB42AB"/>
    <w:rsid w:val="00CB677F"/>
    <w:rsid w:val="00CB791A"/>
    <w:rsid w:val="00CC0606"/>
    <w:rsid w:val="00CC264F"/>
    <w:rsid w:val="00CC798D"/>
    <w:rsid w:val="00CD0507"/>
    <w:rsid w:val="00CD3142"/>
    <w:rsid w:val="00CD57D6"/>
    <w:rsid w:val="00CE4D50"/>
    <w:rsid w:val="00D03754"/>
    <w:rsid w:val="00D10893"/>
    <w:rsid w:val="00D1447B"/>
    <w:rsid w:val="00D1479B"/>
    <w:rsid w:val="00D16ECD"/>
    <w:rsid w:val="00D20E97"/>
    <w:rsid w:val="00D30BE9"/>
    <w:rsid w:val="00D34907"/>
    <w:rsid w:val="00D3737D"/>
    <w:rsid w:val="00D41999"/>
    <w:rsid w:val="00D42E48"/>
    <w:rsid w:val="00D45091"/>
    <w:rsid w:val="00D5040F"/>
    <w:rsid w:val="00D508E2"/>
    <w:rsid w:val="00D510B5"/>
    <w:rsid w:val="00D5171F"/>
    <w:rsid w:val="00D5212A"/>
    <w:rsid w:val="00D54BC8"/>
    <w:rsid w:val="00D55705"/>
    <w:rsid w:val="00D55A4A"/>
    <w:rsid w:val="00D63FBB"/>
    <w:rsid w:val="00D660F3"/>
    <w:rsid w:val="00D74579"/>
    <w:rsid w:val="00D77904"/>
    <w:rsid w:val="00D82A7B"/>
    <w:rsid w:val="00D90F2E"/>
    <w:rsid w:val="00D918AE"/>
    <w:rsid w:val="00D954FF"/>
    <w:rsid w:val="00D977F1"/>
    <w:rsid w:val="00DA21B7"/>
    <w:rsid w:val="00DA509F"/>
    <w:rsid w:val="00DB275A"/>
    <w:rsid w:val="00DB27D7"/>
    <w:rsid w:val="00DB59A7"/>
    <w:rsid w:val="00DB5D45"/>
    <w:rsid w:val="00DB7BB0"/>
    <w:rsid w:val="00DC54B3"/>
    <w:rsid w:val="00DC7E94"/>
    <w:rsid w:val="00DD1C94"/>
    <w:rsid w:val="00DD2F20"/>
    <w:rsid w:val="00DD55E1"/>
    <w:rsid w:val="00DE0361"/>
    <w:rsid w:val="00DE0D46"/>
    <w:rsid w:val="00DE1BF3"/>
    <w:rsid w:val="00DE4969"/>
    <w:rsid w:val="00DE6031"/>
    <w:rsid w:val="00DE76E4"/>
    <w:rsid w:val="00DF7E62"/>
    <w:rsid w:val="00E00A55"/>
    <w:rsid w:val="00E06430"/>
    <w:rsid w:val="00E07EE4"/>
    <w:rsid w:val="00E10F40"/>
    <w:rsid w:val="00E11F40"/>
    <w:rsid w:val="00E14030"/>
    <w:rsid w:val="00E15191"/>
    <w:rsid w:val="00E24667"/>
    <w:rsid w:val="00E272B0"/>
    <w:rsid w:val="00E33085"/>
    <w:rsid w:val="00E43020"/>
    <w:rsid w:val="00E432B0"/>
    <w:rsid w:val="00E45E97"/>
    <w:rsid w:val="00E50D15"/>
    <w:rsid w:val="00E526CD"/>
    <w:rsid w:val="00E61AD9"/>
    <w:rsid w:val="00E63E73"/>
    <w:rsid w:val="00E65239"/>
    <w:rsid w:val="00E71DE8"/>
    <w:rsid w:val="00E71E67"/>
    <w:rsid w:val="00E73812"/>
    <w:rsid w:val="00E7773F"/>
    <w:rsid w:val="00E84FBA"/>
    <w:rsid w:val="00E96E09"/>
    <w:rsid w:val="00EA2368"/>
    <w:rsid w:val="00EA2B1F"/>
    <w:rsid w:val="00EA5A24"/>
    <w:rsid w:val="00EB0D10"/>
    <w:rsid w:val="00EC1A91"/>
    <w:rsid w:val="00EC571C"/>
    <w:rsid w:val="00ED03E0"/>
    <w:rsid w:val="00ED727C"/>
    <w:rsid w:val="00EE008D"/>
    <w:rsid w:val="00EE0937"/>
    <w:rsid w:val="00EE20B1"/>
    <w:rsid w:val="00EE559E"/>
    <w:rsid w:val="00EF13C2"/>
    <w:rsid w:val="00EF21D9"/>
    <w:rsid w:val="00EF4D6A"/>
    <w:rsid w:val="00EF55D4"/>
    <w:rsid w:val="00EF7523"/>
    <w:rsid w:val="00F014E1"/>
    <w:rsid w:val="00F060E7"/>
    <w:rsid w:val="00F07076"/>
    <w:rsid w:val="00F073CF"/>
    <w:rsid w:val="00F10835"/>
    <w:rsid w:val="00F14EB9"/>
    <w:rsid w:val="00F15C5A"/>
    <w:rsid w:val="00F17AC3"/>
    <w:rsid w:val="00F216A4"/>
    <w:rsid w:val="00F231BA"/>
    <w:rsid w:val="00F27A19"/>
    <w:rsid w:val="00F33621"/>
    <w:rsid w:val="00F34103"/>
    <w:rsid w:val="00F40167"/>
    <w:rsid w:val="00F44732"/>
    <w:rsid w:val="00F52DE9"/>
    <w:rsid w:val="00F534AE"/>
    <w:rsid w:val="00F61E20"/>
    <w:rsid w:val="00F66E84"/>
    <w:rsid w:val="00F6736E"/>
    <w:rsid w:val="00F7115B"/>
    <w:rsid w:val="00F90AC9"/>
    <w:rsid w:val="00F92707"/>
    <w:rsid w:val="00F9749E"/>
    <w:rsid w:val="00F97F66"/>
    <w:rsid w:val="00FB3955"/>
    <w:rsid w:val="00FD1C1E"/>
    <w:rsid w:val="00FE4795"/>
    <w:rsid w:val="00FE56C9"/>
    <w:rsid w:val="00FE7110"/>
    <w:rsid w:val="00FF0185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4A3616D"/>
  <w15:docId w15:val="{325AABBE-996A-46FE-B0BE-155DB1D6F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0">
    <w:name w:val="Normal"/>
    <w:qFormat/>
    <w:rsid w:val="00BD3341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aliases w:val="Style 82"/>
    <w:basedOn w:val="a0"/>
    <w:next w:val="a0"/>
    <w:link w:val="11"/>
    <w:qFormat/>
    <w:rsid w:val="004C689B"/>
    <w:pPr>
      <w:keepNext/>
      <w:keepLines/>
      <w:numPr>
        <w:numId w:val="4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aliases w:val="HD2,H2,Style 28"/>
    <w:basedOn w:val="a0"/>
    <w:next w:val="a0"/>
    <w:link w:val="21"/>
    <w:qFormat/>
    <w:rsid w:val="007D72CD"/>
    <w:pPr>
      <w:keepNext/>
      <w:keepLines/>
      <w:numPr>
        <w:ilvl w:val="1"/>
        <w:numId w:val="4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0"/>
    <w:next w:val="a0"/>
    <w:link w:val="30"/>
    <w:qFormat/>
    <w:rsid w:val="00072DC0"/>
    <w:pPr>
      <w:keepNext/>
      <w:keepLines/>
      <w:numPr>
        <w:ilvl w:val="2"/>
        <w:numId w:val="4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0"/>
    <w:qFormat/>
    <w:rsid w:val="008B385A"/>
    <w:pPr>
      <w:keepNext/>
      <w:keepLines/>
      <w:numPr>
        <w:ilvl w:val="3"/>
        <w:numId w:val="4"/>
      </w:numPr>
      <w:ind w:left="720"/>
      <w:outlineLvl w:val="3"/>
    </w:pPr>
    <w:rPr>
      <w:rFonts w:cstheme="majorBidi"/>
      <w:bCs/>
      <w:szCs w:val="28"/>
    </w:rPr>
  </w:style>
  <w:style w:type="paragraph" w:styleId="5">
    <w:name w:val="heading 5"/>
    <w:basedOn w:val="a0"/>
    <w:next w:val="a0"/>
    <w:link w:val="50"/>
    <w:semiHidden/>
    <w:unhideWhenUsed/>
    <w:qFormat/>
    <w:rsid w:val="00480E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unhideWhenUsed/>
    <w:rsid w:val="003C7566"/>
    <w:rPr>
      <w:color w:val="0000FF"/>
      <w:u w:val="single"/>
    </w:rPr>
  </w:style>
  <w:style w:type="character" w:styleId="a5">
    <w:name w:val="Strong"/>
    <w:uiPriority w:val="22"/>
    <w:qFormat/>
    <w:rsid w:val="003C7566"/>
    <w:rPr>
      <w:b/>
      <w:bCs/>
    </w:rPr>
  </w:style>
  <w:style w:type="character" w:customStyle="1" w:styleId="11">
    <w:name w:val="标题 1字符"/>
    <w:aliases w:val="Style 82字符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6">
    <w:name w:val="header"/>
    <w:basedOn w:val="a0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0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2">
    <w:name w:val="toc 1"/>
    <w:basedOn w:val="a0"/>
    <w:next w:val="a0"/>
    <w:uiPriority w:val="39"/>
    <w:unhideWhenUsed/>
    <w:qFormat/>
    <w:rsid w:val="003C7566"/>
  </w:style>
  <w:style w:type="paragraph" w:styleId="a8">
    <w:name w:val="footer"/>
    <w:basedOn w:val="a0"/>
    <w:link w:val="a9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1">
    <w:name w:val="标题 2字符"/>
    <w:aliases w:val="HD2字符,H2字符,Style 28字符"/>
    <w:link w:val="20"/>
    <w:rsid w:val="007D72CD"/>
    <w:rPr>
      <w:b/>
      <w:bCs/>
      <w:kern w:val="2"/>
      <w:sz w:val="24"/>
      <w:szCs w:val="32"/>
    </w:rPr>
  </w:style>
  <w:style w:type="paragraph" w:styleId="aa">
    <w:name w:val="List Paragraph"/>
    <w:basedOn w:val="a0"/>
    <w:uiPriority w:val="34"/>
    <w:qFormat/>
    <w:rsid w:val="003C7566"/>
    <w:pPr>
      <w:ind w:firstLine="420"/>
    </w:pPr>
  </w:style>
  <w:style w:type="paragraph" w:styleId="ab">
    <w:name w:val="TOC Heading"/>
    <w:basedOn w:val="1"/>
    <w:next w:val="a0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2">
    <w:name w:val="toc 2"/>
    <w:basedOn w:val="a0"/>
    <w:next w:val="a0"/>
    <w:autoRedefine/>
    <w:uiPriority w:val="39"/>
    <w:qFormat/>
    <w:rsid w:val="003C7566"/>
    <w:pPr>
      <w:ind w:leftChars="200" w:left="420"/>
    </w:pPr>
  </w:style>
  <w:style w:type="paragraph" w:customStyle="1" w:styleId="ac">
    <w:name w:val="程序"/>
    <w:basedOn w:val="a0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0"/>
    <w:qFormat/>
    <w:rsid w:val="003C7566"/>
    <w:pPr>
      <w:numPr>
        <w:numId w:val="1"/>
      </w:numPr>
    </w:pPr>
  </w:style>
  <w:style w:type="paragraph" w:customStyle="1" w:styleId="a">
    <w:name w:val="小节格式"/>
    <w:basedOn w:val="a0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d">
    <w:name w:val="答题"/>
    <w:basedOn w:val="a0"/>
    <w:qFormat/>
    <w:rsid w:val="00AB2DDF"/>
    <w:pPr>
      <w:shd w:val="pct5" w:color="auto" w:fill="auto"/>
    </w:pPr>
    <w:rPr>
      <w:rFonts w:ascii="宋体" w:hAnsi="宋体"/>
    </w:rPr>
  </w:style>
  <w:style w:type="paragraph" w:customStyle="1" w:styleId="ae">
    <w:name w:val="图表标题"/>
    <w:basedOn w:val="a0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f">
    <w:name w:val="题目标题"/>
    <w:basedOn w:val="a0"/>
    <w:qFormat/>
    <w:rsid w:val="003C7566"/>
    <w:pPr>
      <w:shd w:val="clear" w:color="auto" w:fill="FABF8F"/>
    </w:pPr>
    <w:rPr>
      <w:b/>
    </w:rPr>
  </w:style>
  <w:style w:type="paragraph" w:styleId="af0">
    <w:name w:val="Title"/>
    <w:basedOn w:val="a0"/>
    <w:next w:val="a0"/>
    <w:link w:val="af1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1">
    <w:name w:val="标题字符"/>
    <w:link w:val="af0"/>
    <w:rsid w:val="00BD3341"/>
    <w:rPr>
      <w:b/>
      <w:bCs/>
      <w:kern w:val="2"/>
      <w:sz w:val="32"/>
      <w:szCs w:val="32"/>
    </w:rPr>
  </w:style>
  <w:style w:type="table" w:styleId="af2">
    <w:name w:val="Table Grid"/>
    <w:basedOn w:val="a2"/>
    <w:unhideWhenUsed/>
    <w:rsid w:val="003C75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link w:val="3"/>
    <w:rsid w:val="00072DC0"/>
    <w:rPr>
      <w:b/>
      <w:bCs/>
      <w:kern w:val="2"/>
      <w:sz w:val="24"/>
      <w:szCs w:val="32"/>
    </w:rPr>
  </w:style>
  <w:style w:type="character" w:customStyle="1" w:styleId="a9">
    <w:name w:val="页脚字符"/>
    <w:link w:val="a8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3">
    <w:name w:val="Balloon Text"/>
    <w:basedOn w:val="a0"/>
    <w:link w:val="af4"/>
    <w:rsid w:val="006A6D7B"/>
    <w:rPr>
      <w:sz w:val="18"/>
      <w:szCs w:val="18"/>
    </w:rPr>
  </w:style>
  <w:style w:type="character" w:customStyle="1" w:styleId="af4">
    <w:name w:val="批注框文本字符"/>
    <w:basedOn w:val="a1"/>
    <w:link w:val="af3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0">
    <w:name w:val="标题 4字符"/>
    <w:basedOn w:val="a1"/>
    <w:link w:val="4"/>
    <w:rsid w:val="008B385A"/>
    <w:rPr>
      <w:rFonts w:cstheme="majorBidi"/>
      <w:bCs/>
      <w:kern w:val="2"/>
      <w:sz w:val="24"/>
      <w:szCs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1"/>
    <w:rsid w:val="00DB5D45"/>
  </w:style>
  <w:style w:type="character" w:styleId="af5">
    <w:name w:val="Emphasis"/>
    <w:basedOn w:val="a1"/>
    <w:uiPriority w:val="20"/>
    <w:qFormat/>
    <w:rsid w:val="002A3417"/>
    <w:rPr>
      <w:i/>
      <w:iCs/>
    </w:rPr>
  </w:style>
  <w:style w:type="paragraph" w:customStyle="1" w:styleId="first">
    <w:name w:val="first"/>
    <w:basedOn w:val="a0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0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1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1">
    <w:name w:val="HTML 预设格式字符"/>
    <w:basedOn w:val="a1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1"/>
    <w:rsid w:val="008E40A4"/>
  </w:style>
  <w:style w:type="character" w:customStyle="1" w:styleId="p">
    <w:name w:val="p"/>
    <w:basedOn w:val="a1"/>
    <w:rsid w:val="008E40A4"/>
  </w:style>
  <w:style w:type="character" w:customStyle="1" w:styleId="o">
    <w:name w:val="o"/>
    <w:basedOn w:val="a1"/>
    <w:rsid w:val="008E40A4"/>
  </w:style>
  <w:style w:type="character" w:customStyle="1" w:styleId="mi">
    <w:name w:val="mi"/>
    <w:basedOn w:val="a1"/>
    <w:rsid w:val="008E40A4"/>
  </w:style>
  <w:style w:type="character" w:customStyle="1" w:styleId="s2">
    <w:name w:val="s2"/>
    <w:basedOn w:val="a1"/>
    <w:rsid w:val="008E40A4"/>
  </w:style>
  <w:style w:type="character" w:customStyle="1" w:styleId="kd">
    <w:name w:val="kd"/>
    <w:basedOn w:val="a1"/>
    <w:rsid w:val="00B917EB"/>
  </w:style>
  <w:style w:type="character" w:customStyle="1" w:styleId="k">
    <w:name w:val="k"/>
    <w:basedOn w:val="a1"/>
    <w:rsid w:val="00B917EB"/>
  </w:style>
  <w:style w:type="character" w:customStyle="1" w:styleId="c1">
    <w:name w:val="c1"/>
    <w:basedOn w:val="a1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f6">
    <w:name w:val="例子"/>
    <w:basedOn w:val="a0"/>
    <w:link w:val="Char"/>
    <w:qFormat/>
    <w:rsid w:val="0097169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  <w:spacing w:line="240" w:lineRule="auto"/>
      <w:ind w:firstLine="420"/>
      <w:jc w:val="both"/>
    </w:pPr>
    <w:rPr>
      <w:rFonts w:asciiTheme="minorHAnsi" w:eastAsiaTheme="minorEastAsia" w:hAnsiTheme="minorHAnsi" w:cstheme="minorBidi"/>
      <w:sz w:val="21"/>
      <w:szCs w:val="24"/>
    </w:rPr>
  </w:style>
  <w:style w:type="character" w:customStyle="1" w:styleId="Char">
    <w:name w:val="例子 Char"/>
    <w:basedOn w:val="a1"/>
    <w:link w:val="af6"/>
    <w:rsid w:val="00971691"/>
    <w:rPr>
      <w:rFonts w:asciiTheme="minorHAnsi" w:eastAsiaTheme="minorEastAsia" w:hAnsiTheme="minorHAnsi" w:cstheme="minorBidi"/>
      <w:kern w:val="2"/>
      <w:sz w:val="21"/>
      <w:szCs w:val="24"/>
      <w:shd w:val="clear" w:color="auto" w:fill="95B3D7" w:themeFill="accent1" w:themeFillTint="99"/>
    </w:rPr>
  </w:style>
  <w:style w:type="character" w:styleId="HTML2">
    <w:name w:val="HTML Code"/>
    <w:basedOn w:val="a1"/>
    <w:uiPriority w:val="99"/>
    <w:semiHidden/>
    <w:unhideWhenUsed/>
    <w:rsid w:val="00971691"/>
    <w:rPr>
      <w:rFonts w:ascii="宋体" w:eastAsia="宋体" w:hAnsi="宋体" w:cs="宋体"/>
      <w:sz w:val="24"/>
      <w:szCs w:val="24"/>
    </w:rPr>
  </w:style>
  <w:style w:type="character" w:styleId="af7">
    <w:name w:val="Book Title"/>
    <w:basedOn w:val="a1"/>
    <w:uiPriority w:val="33"/>
    <w:qFormat/>
    <w:rsid w:val="00370828"/>
    <w:rPr>
      <w:b/>
      <w:bCs/>
      <w:i/>
      <w:iCs/>
      <w:spacing w:val="5"/>
    </w:rPr>
  </w:style>
  <w:style w:type="character" w:styleId="af8">
    <w:name w:val="Subtle Emphasis"/>
    <w:basedOn w:val="a1"/>
    <w:uiPriority w:val="19"/>
    <w:qFormat/>
    <w:rsid w:val="00370828"/>
    <w:rPr>
      <w:i/>
      <w:iCs/>
      <w:color w:val="404040" w:themeColor="text1" w:themeTint="BF"/>
    </w:rPr>
  </w:style>
  <w:style w:type="character" w:customStyle="1" w:styleId="50">
    <w:name w:val="标题 5字符"/>
    <w:basedOn w:val="a1"/>
    <w:link w:val="5"/>
    <w:semiHidden/>
    <w:rsid w:val="00480E4A"/>
    <w:rPr>
      <w:b/>
      <w:bCs/>
      <w:kern w:val="2"/>
      <w:sz w:val="28"/>
      <w:szCs w:val="28"/>
    </w:rPr>
  </w:style>
  <w:style w:type="paragraph" w:styleId="41">
    <w:name w:val="toc 4"/>
    <w:basedOn w:val="a0"/>
    <w:next w:val="a0"/>
    <w:autoRedefine/>
    <w:uiPriority w:val="39"/>
    <w:unhideWhenUsed/>
    <w:rsid w:val="009B0DAC"/>
    <w:pPr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szCs w:val="24"/>
    </w:rPr>
  </w:style>
  <w:style w:type="paragraph" w:styleId="51">
    <w:name w:val="toc 5"/>
    <w:basedOn w:val="a0"/>
    <w:next w:val="a0"/>
    <w:autoRedefine/>
    <w:uiPriority w:val="39"/>
    <w:unhideWhenUsed/>
    <w:rsid w:val="009B0DAC"/>
    <w:pPr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szCs w:val="24"/>
    </w:rPr>
  </w:style>
  <w:style w:type="paragraph" w:styleId="6">
    <w:name w:val="toc 6"/>
    <w:basedOn w:val="a0"/>
    <w:next w:val="a0"/>
    <w:autoRedefine/>
    <w:uiPriority w:val="39"/>
    <w:unhideWhenUsed/>
    <w:rsid w:val="009B0DAC"/>
    <w:pPr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szCs w:val="24"/>
    </w:rPr>
  </w:style>
  <w:style w:type="paragraph" w:styleId="7">
    <w:name w:val="toc 7"/>
    <w:basedOn w:val="a0"/>
    <w:next w:val="a0"/>
    <w:autoRedefine/>
    <w:uiPriority w:val="39"/>
    <w:unhideWhenUsed/>
    <w:rsid w:val="009B0DAC"/>
    <w:pPr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szCs w:val="24"/>
    </w:rPr>
  </w:style>
  <w:style w:type="paragraph" w:styleId="8">
    <w:name w:val="toc 8"/>
    <w:basedOn w:val="a0"/>
    <w:next w:val="a0"/>
    <w:autoRedefine/>
    <w:uiPriority w:val="39"/>
    <w:unhideWhenUsed/>
    <w:rsid w:val="009B0DAC"/>
    <w:pPr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szCs w:val="24"/>
    </w:rPr>
  </w:style>
  <w:style w:type="paragraph" w:styleId="9">
    <w:name w:val="toc 9"/>
    <w:basedOn w:val="a0"/>
    <w:next w:val="a0"/>
    <w:autoRedefine/>
    <w:uiPriority w:val="39"/>
    <w:unhideWhenUsed/>
    <w:rsid w:val="009B0DAC"/>
    <w:pPr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hyperlink" Target="http://spark.apache.org/docs/2.1.1/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hadoop.apache.org/docs/r2.7.3/" TargetMode="External"/><Relationship Id="rId33" Type="http://schemas.openxmlformats.org/officeDocument/2006/relationships/footer" Target="footer1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://kafka.apache.org/082/documentation.html" TargetMode="External"/><Relationship Id="rId11" Type="http://schemas.openxmlformats.org/officeDocument/2006/relationships/hyperlink" Target="https://hbase.apache.org/book.html" TargetMode="External"/><Relationship Id="rId12" Type="http://schemas.openxmlformats.org/officeDocument/2006/relationships/hyperlink" Target="https://www.postgresql.org/docs/9.5/static/app-postgres.html" TargetMode="External"/><Relationship Id="rId13" Type="http://schemas.openxmlformats.org/officeDocument/2006/relationships/hyperlink" Target="https://docs.docker.com/v1.13/" TargetMode="External"/><Relationship Id="rId14" Type="http://schemas.openxmlformats.org/officeDocument/2006/relationships/hyperlink" Target="http://phoenix.apache.org/" TargetMode="External"/><Relationship Id="rId15" Type="http://schemas.openxmlformats.org/officeDocument/2006/relationships/image" Target="media/image1.png"/><Relationship Id="rId16" Type="http://schemas.openxmlformats.org/officeDocument/2006/relationships/hyperlink" Target="http://marathon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5105;&#30340;&#31508;&#35760;\&#32769;&#30007;&#23401;&#25945;&#32946;-&#35838;&#21518;&#35838;&#21069;-office-2010-2013-&#27169;&#26495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EC516-35E2-CF48-9A07-0A946DAA0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E:\我的笔记\老男孩教育-课后课前-office-2010-2013-模板.dotm</Template>
  <TotalTime>671</TotalTime>
  <Pages>31</Pages>
  <Words>3461</Words>
  <Characters>19734</Characters>
  <Application>Microsoft Macintosh Word</Application>
  <DocSecurity>0</DocSecurity>
  <Lines>164</Lines>
  <Paragraphs>46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zf 463</cp:lastModifiedBy>
  <cp:revision>30</cp:revision>
  <dcterms:created xsi:type="dcterms:W3CDTF">2017-05-07T13:54:00Z</dcterms:created>
  <dcterms:modified xsi:type="dcterms:W3CDTF">2018-05-07T03:32:00Z</dcterms:modified>
</cp:coreProperties>
</file>